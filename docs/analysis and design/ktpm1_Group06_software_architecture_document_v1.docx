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8F7777">
      <w:pPr>
        <w:pStyle w:val="Title"/>
        <w:jc w:val="right"/>
      </w:pPr>
      <w:fldSimple w:instr=" TITLE  \* MERGEFORMAT ">
        <w:r w:rsidR="004455A2">
          <w:t>Software Architecture Document</w:t>
        </w:r>
      </w:fldSimple>
    </w:p>
    <w:p w14:paraId="6285C0DB" w14:textId="77777777" w:rsidR="00444035" w:rsidRDefault="00444035">
      <w:pPr>
        <w:pStyle w:val="Title"/>
        <w:jc w:val="right"/>
      </w:pPr>
    </w:p>
    <w:p w14:paraId="40448CF7" w14:textId="3A6EBEC9" w:rsidR="00444035" w:rsidRDefault="00F34309">
      <w:pPr>
        <w:pStyle w:val="Title"/>
        <w:jc w:val="right"/>
        <w:rPr>
          <w:sz w:val="28"/>
        </w:rPr>
      </w:pPr>
      <w:r>
        <w:rPr>
          <w:sz w:val="28"/>
        </w:rPr>
        <w:t>Version &lt;</w:t>
      </w:r>
      <w:r w:rsidR="009A4DA9">
        <w:rPr>
          <w:sz w:val="28"/>
        </w:rPr>
        <w:t>2</w:t>
      </w:r>
      <w:r>
        <w:rPr>
          <w:sz w:val="28"/>
        </w:rPr>
        <w:t>.0&gt;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C0FCC10" w:rsidR="00444035" w:rsidRDefault="00AD53E6">
            <w:pPr>
              <w:pStyle w:val="Tabletext"/>
            </w:pPr>
            <w:r>
              <w:t>0</w:t>
            </w:r>
            <w:r w:rsidR="008768DF">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89B4A6C" w14:textId="77777777">
        <w:tc>
          <w:tcPr>
            <w:tcW w:w="2304" w:type="dxa"/>
          </w:tcPr>
          <w:p w14:paraId="67F7DBE4" w14:textId="15146372" w:rsidR="00444035" w:rsidRDefault="00AD53E6">
            <w:pPr>
              <w:pStyle w:val="Tabletext"/>
            </w:pPr>
            <w:r>
              <w:t>09</w:t>
            </w:r>
            <w:r w:rsidR="002C51D9">
              <w:t>/12/2020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66612C92" w14:textId="77777777" w:rsidR="005E6CDD" w:rsidRDefault="005E6CDD" w:rsidP="005E6CDD">
      <w:pPr>
        <w:pStyle w:val="Title"/>
      </w:pPr>
    </w:p>
    <w:p w14:paraId="15C49E28" w14:textId="77777777" w:rsidR="005E6CDD" w:rsidRDefault="005E6CDD" w:rsidP="005E6CDD">
      <w:pPr>
        <w:pStyle w:val="Title"/>
      </w:pPr>
    </w:p>
    <w:p w14:paraId="5D6E86AD" w14:textId="77777777" w:rsidR="005E6CDD" w:rsidRDefault="005E6CDD" w:rsidP="005E6CDD">
      <w:pPr>
        <w:pStyle w:val="Title"/>
      </w:pPr>
    </w:p>
    <w:p w14:paraId="2A58DE76" w14:textId="77777777" w:rsidR="005E6CDD" w:rsidRDefault="005E6CDD" w:rsidP="005E6CDD">
      <w:pPr>
        <w:pStyle w:val="Title"/>
      </w:pPr>
    </w:p>
    <w:p w14:paraId="79BCF733" w14:textId="77777777" w:rsidR="005E6CDD" w:rsidRDefault="005E6CDD" w:rsidP="005E6CDD">
      <w:pPr>
        <w:pStyle w:val="Title"/>
      </w:pPr>
    </w:p>
    <w:p w14:paraId="56E0C60F" w14:textId="77777777" w:rsidR="005E6CDD" w:rsidRDefault="005E6CDD" w:rsidP="005E6CDD">
      <w:pPr>
        <w:pStyle w:val="Title"/>
      </w:pPr>
    </w:p>
    <w:p w14:paraId="12D35273" w14:textId="77777777" w:rsidR="005E6CDD" w:rsidRDefault="005E6CDD" w:rsidP="005E6CDD">
      <w:pPr>
        <w:pStyle w:val="Title"/>
      </w:pPr>
    </w:p>
    <w:p w14:paraId="62B463F4" w14:textId="77777777" w:rsidR="005E6CDD" w:rsidRDefault="005E6CDD" w:rsidP="005E6CDD">
      <w:pPr>
        <w:pStyle w:val="Title"/>
      </w:pPr>
    </w:p>
    <w:p w14:paraId="5C4AF48F" w14:textId="77777777" w:rsidR="005E6CDD" w:rsidRDefault="005E6CDD" w:rsidP="005E6CDD">
      <w:pPr>
        <w:pStyle w:val="Title"/>
      </w:pPr>
    </w:p>
    <w:p w14:paraId="6A1488CA" w14:textId="77777777" w:rsidR="005E6CDD" w:rsidRDefault="005E6CDD" w:rsidP="005E6CDD">
      <w:pPr>
        <w:pStyle w:val="Title"/>
      </w:pPr>
    </w:p>
    <w:p w14:paraId="4D1F4D83" w14:textId="77777777" w:rsidR="005E6CDD" w:rsidRDefault="005E6CDD" w:rsidP="005E6CDD">
      <w:pPr>
        <w:pStyle w:val="Title"/>
      </w:pPr>
    </w:p>
    <w:p w14:paraId="677E1044" w14:textId="77777777" w:rsidR="005E6CDD" w:rsidRDefault="005E6CDD" w:rsidP="005E6CDD">
      <w:pPr>
        <w:pStyle w:val="Title"/>
      </w:pPr>
    </w:p>
    <w:p w14:paraId="23594610" w14:textId="77777777" w:rsidR="005E6CDD" w:rsidRDefault="005E6CDD" w:rsidP="005E6CDD">
      <w:pPr>
        <w:pStyle w:val="Title"/>
      </w:pPr>
    </w:p>
    <w:p w14:paraId="1684F4B5" w14:textId="77777777" w:rsidR="005E6CDD" w:rsidRDefault="005E6CDD" w:rsidP="005E6CDD">
      <w:pPr>
        <w:pStyle w:val="Title"/>
      </w:pPr>
    </w:p>
    <w:p w14:paraId="73F9FF2C" w14:textId="47E3A73F" w:rsidR="005E6CDD" w:rsidRDefault="005E6CDD" w:rsidP="005E6CDD">
      <w:pPr>
        <w:pStyle w:val="Title"/>
      </w:pPr>
    </w:p>
    <w:sdt>
      <w:sdtPr>
        <w:rPr>
          <w:rFonts w:ascii="Arial" w:eastAsia="Times New Roman" w:hAnsi="Arial" w:cs="Times New Roman"/>
          <w:b/>
          <w:color w:val="auto"/>
          <w:sz w:val="36"/>
          <w:szCs w:val="20"/>
        </w:rPr>
        <w:id w:val="-1555691236"/>
        <w:docPartObj>
          <w:docPartGallery w:val="Table of Contents"/>
          <w:docPartUnique/>
        </w:docPartObj>
      </w:sdtPr>
      <w:sdtEndPr>
        <w:rPr>
          <w:bCs/>
          <w:noProof/>
        </w:rPr>
      </w:sdtEndPr>
      <w:sdtContent>
        <w:p w14:paraId="58BF1F3D" w14:textId="77777777" w:rsidR="005E6CDD" w:rsidRPr="005E6CDD" w:rsidRDefault="005E6CDD" w:rsidP="005E6CDD">
          <w:pPr>
            <w:pStyle w:val="TOCHeading"/>
            <w:jc w:val="center"/>
            <w:rPr>
              <w:rFonts w:ascii="Times New Roman" w:hAnsi="Times New Roman" w:cs="Times New Roman"/>
              <w:b/>
              <w:bCs/>
              <w:color w:val="auto"/>
            </w:rPr>
          </w:pPr>
          <w:r w:rsidRPr="005E6CDD">
            <w:rPr>
              <w:rFonts w:ascii="Times New Roman" w:hAnsi="Times New Roman" w:cs="Times New Roman"/>
              <w:b/>
              <w:bCs/>
              <w:color w:val="auto"/>
            </w:rPr>
            <w:t>Table of Contents</w:t>
          </w:r>
        </w:p>
        <w:p w14:paraId="5ABC8DC9" w14:textId="726ECE84" w:rsidR="005E6CDD" w:rsidRDefault="005E6CDD">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439675" w:history="1">
            <w:r w:rsidRPr="00AD79A7">
              <w:rPr>
                <w:rStyle w:val="Hyperlink"/>
                <w:noProof/>
              </w:rPr>
              <w:t>1.</w:t>
            </w:r>
            <w:r>
              <w:rPr>
                <w:rFonts w:asciiTheme="minorHAnsi" w:eastAsiaTheme="minorEastAsia" w:hAnsiTheme="minorHAnsi" w:cstheme="minorBidi"/>
                <w:noProof/>
                <w:sz w:val="22"/>
                <w:szCs w:val="22"/>
              </w:rPr>
              <w:tab/>
            </w:r>
            <w:r w:rsidRPr="005E6CDD">
              <w:rPr>
                <w:rStyle w:val="Hyperlink"/>
                <w:b/>
                <w:bCs/>
                <w:noProof/>
                <w:sz w:val="24"/>
                <w:szCs w:val="24"/>
              </w:rPr>
              <w:t>Introduction</w:t>
            </w:r>
            <w:r>
              <w:rPr>
                <w:noProof/>
                <w:webHidden/>
              </w:rPr>
              <w:tab/>
            </w:r>
            <w:r>
              <w:rPr>
                <w:noProof/>
                <w:webHidden/>
              </w:rPr>
              <w:fldChar w:fldCharType="begin"/>
            </w:r>
            <w:r>
              <w:rPr>
                <w:noProof/>
                <w:webHidden/>
              </w:rPr>
              <w:instrText xml:space="preserve"> PAGEREF _Toc58439675 \h </w:instrText>
            </w:r>
            <w:r>
              <w:rPr>
                <w:noProof/>
                <w:webHidden/>
              </w:rPr>
            </w:r>
            <w:r>
              <w:rPr>
                <w:noProof/>
                <w:webHidden/>
              </w:rPr>
              <w:fldChar w:fldCharType="separate"/>
            </w:r>
            <w:r w:rsidR="009A4DA9">
              <w:rPr>
                <w:noProof/>
                <w:webHidden/>
              </w:rPr>
              <w:t>5</w:t>
            </w:r>
            <w:r>
              <w:rPr>
                <w:noProof/>
                <w:webHidden/>
              </w:rPr>
              <w:fldChar w:fldCharType="end"/>
            </w:r>
          </w:hyperlink>
        </w:p>
        <w:p w14:paraId="0E983515" w14:textId="48EBD777"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76" w:history="1">
            <w:r w:rsidR="005E6CDD" w:rsidRPr="005E6CDD">
              <w:rPr>
                <w:rStyle w:val="Hyperlink"/>
                <w:b/>
                <w:bCs/>
                <w:noProof/>
              </w:rPr>
              <w:t>1.1</w:t>
            </w:r>
            <w:r w:rsidR="005E6CDD" w:rsidRPr="005E6CDD">
              <w:rPr>
                <w:rFonts w:asciiTheme="minorHAnsi" w:eastAsiaTheme="minorEastAsia" w:hAnsiTheme="minorHAnsi" w:cstheme="minorBidi"/>
                <w:b/>
                <w:bCs/>
                <w:noProof/>
                <w:sz w:val="22"/>
                <w:szCs w:val="22"/>
              </w:rPr>
              <w:tab/>
            </w:r>
            <w:r w:rsidR="005E6CDD" w:rsidRPr="005E6CDD">
              <w:rPr>
                <w:rStyle w:val="Hyperlink"/>
                <w:b/>
                <w:bCs/>
                <w:noProof/>
                <w:shd w:val="clear" w:color="auto" w:fill="FFFFFF"/>
              </w:rPr>
              <w:t>Purpose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_Toc58439676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00393109" w14:textId="48A06288"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77" w:history="1">
            <w:r w:rsidR="005E6CDD" w:rsidRPr="005E6CDD">
              <w:rPr>
                <w:rStyle w:val="Hyperlink"/>
                <w:b/>
                <w:bCs/>
                <w:noProof/>
              </w:rPr>
              <w:t>1.2</w:t>
            </w:r>
            <w:r w:rsidR="005E6CDD" w:rsidRPr="005E6CDD">
              <w:rPr>
                <w:rFonts w:asciiTheme="minorHAnsi" w:eastAsiaTheme="minorEastAsia" w:hAnsiTheme="minorHAnsi" w:cstheme="minorBidi"/>
                <w:b/>
                <w:bCs/>
                <w:noProof/>
                <w:sz w:val="22"/>
                <w:szCs w:val="22"/>
              </w:rPr>
              <w:tab/>
            </w:r>
            <w:r w:rsidR="005E6CDD" w:rsidRPr="005E6CDD">
              <w:rPr>
                <w:rStyle w:val="Hyperlink"/>
                <w:b/>
                <w:bCs/>
                <w:noProof/>
                <w:shd w:val="clear" w:color="auto" w:fill="FFFFFF"/>
              </w:rPr>
              <w:t>Scope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_Toc58439677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2D1AE7E8" w14:textId="7425A18B"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78" w:history="1">
            <w:r w:rsidR="005E6CDD" w:rsidRPr="005E6CDD">
              <w:rPr>
                <w:rStyle w:val="Hyperlink"/>
                <w:b/>
                <w:bCs/>
                <w:noProof/>
              </w:rPr>
              <w:t>1.3</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Definition, Acronyms and Abbreviations</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_Toc58439678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7C3F8D9D" w14:textId="12CE0329"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79" w:history="1">
            <w:r w:rsidR="005E6CDD" w:rsidRPr="005E6CDD">
              <w:rPr>
                <w:rStyle w:val="Hyperlink"/>
                <w:b/>
                <w:bCs/>
                <w:noProof/>
              </w:rPr>
              <w:t>1.4</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Reference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_Toc58439679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2D28C290" w14:textId="58CC60B9"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0" w:history="1">
            <w:r w:rsidR="005E6CDD" w:rsidRPr="005E6CDD">
              <w:rPr>
                <w:rStyle w:val="Hyperlink"/>
                <w:b/>
                <w:bCs/>
                <w:noProof/>
              </w:rPr>
              <w:t>1.5</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Overview</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_Toc58439680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0FBCD1FA" w14:textId="3A1AC35A" w:rsidR="005E6CDD" w:rsidRDefault="00D811F3">
          <w:pPr>
            <w:pStyle w:val="TOC1"/>
            <w:tabs>
              <w:tab w:val="left" w:pos="432"/>
            </w:tabs>
            <w:rPr>
              <w:rFonts w:asciiTheme="minorHAnsi" w:eastAsiaTheme="minorEastAsia" w:hAnsiTheme="minorHAnsi" w:cstheme="minorBidi"/>
              <w:noProof/>
              <w:sz w:val="22"/>
              <w:szCs w:val="22"/>
            </w:rPr>
          </w:pPr>
          <w:hyperlink w:anchor="_Toc58439681" w:history="1">
            <w:r w:rsidR="005E6CDD" w:rsidRPr="00AD79A7">
              <w:rPr>
                <w:rStyle w:val="Hyperlink"/>
                <w:noProof/>
              </w:rPr>
              <w:t>2.</w:t>
            </w:r>
            <w:r w:rsidR="005E6CDD">
              <w:rPr>
                <w:rFonts w:asciiTheme="minorHAnsi" w:eastAsiaTheme="minorEastAsia" w:hAnsiTheme="minorHAnsi" w:cstheme="minorBidi"/>
                <w:noProof/>
                <w:sz w:val="22"/>
                <w:szCs w:val="22"/>
              </w:rPr>
              <w:tab/>
            </w:r>
            <w:r w:rsidR="005E6CDD" w:rsidRPr="005E6CDD">
              <w:rPr>
                <w:rStyle w:val="Hyperlink"/>
                <w:b/>
                <w:bCs/>
                <w:noProof/>
                <w:sz w:val="24"/>
                <w:szCs w:val="24"/>
              </w:rPr>
              <w:t>Architectural Goals and Constraints</w:t>
            </w:r>
            <w:r w:rsidR="005E6CDD">
              <w:rPr>
                <w:noProof/>
                <w:webHidden/>
              </w:rPr>
              <w:tab/>
            </w:r>
            <w:r w:rsidR="005E6CDD">
              <w:rPr>
                <w:noProof/>
                <w:webHidden/>
              </w:rPr>
              <w:fldChar w:fldCharType="begin"/>
            </w:r>
            <w:r w:rsidR="005E6CDD">
              <w:rPr>
                <w:noProof/>
                <w:webHidden/>
              </w:rPr>
              <w:instrText xml:space="preserve"> PAGEREF _Toc58439681 \h </w:instrText>
            </w:r>
            <w:r w:rsidR="005E6CDD">
              <w:rPr>
                <w:noProof/>
                <w:webHidden/>
              </w:rPr>
            </w:r>
            <w:r w:rsidR="005E6CDD">
              <w:rPr>
                <w:noProof/>
                <w:webHidden/>
              </w:rPr>
              <w:fldChar w:fldCharType="separate"/>
            </w:r>
            <w:r w:rsidR="009A4DA9">
              <w:rPr>
                <w:noProof/>
                <w:webHidden/>
              </w:rPr>
              <w:t>5</w:t>
            </w:r>
            <w:r w:rsidR="005E6CDD">
              <w:rPr>
                <w:noProof/>
                <w:webHidden/>
              </w:rPr>
              <w:fldChar w:fldCharType="end"/>
            </w:r>
          </w:hyperlink>
        </w:p>
        <w:p w14:paraId="59D0181E" w14:textId="3817ED79"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2" w:history="1">
            <w:r w:rsidR="005E6CDD" w:rsidRPr="005E6CDD">
              <w:rPr>
                <w:rStyle w:val="Hyperlink"/>
                <w:b/>
                <w:bCs/>
                <w:noProof/>
              </w:rPr>
              <w:t>2.1</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Server side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_Toc58439682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1F3A2EDC" w14:textId="1337ACE7"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3" w:history="1">
            <w:r w:rsidR="005E6CDD" w:rsidRPr="005E6CDD">
              <w:rPr>
                <w:rStyle w:val="Hyperlink"/>
                <w:b/>
                <w:bCs/>
                <w:noProof/>
              </w:rPr>
              <w:t>2.2</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Client side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_Toc58439683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16248059" w14:textId="04F91965"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4" w:history="1">
            <w:r w:rsidR="005E6CDD" w:rsidRPr="005E6CDD">
              <w:rPr>
                <w:rStyle w:val="Hyperlink"/>
                <w:b/>
                <w:bCs/>
                <w:noProof/>
              </w:rPr>
              <w:t>2.3</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Security and privacy</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_Toc58439684 \h </w:instrText>
            </w:r>
            <w:r w:rsidR="005E6CDD" w:rsidRPr="005E6CDD">
              <w:rPr>
                <w:b/>
                <w:bCs/>
                <w:noProof/>
                <w:webHidden/>
              </w:rPr>
            </w:r>
            <w:r w:rsidR="005E6CDD" w:rsidRPr="005E6CDD">
              <w:rPr>
                <w:b/>
                <w:bCs/>
                <w:noProof/>
                <w:webHidden/>
              </w:rPr>
              <w:fldChar w:fldCharType="separate"/>
            </w:r>
            <w:r w:rsidR="009A4DA9">
              <w:rPr>
                <w:b/>
                <w:bCs/>
                <w:noProof/>
                <w:webHidden/>
              </w:rPr>
              <w:t>6</w:t>
            </w:r>
            <w:r w:rsidR="005E6CDD" w:rsidRPr="005E6CDD">
              <w:rPr>
                <w:b/>
                <w:bCs/>
                <w:noProof/>
                <w:webHidden/>
              </w:rPr>
              <w:fldChar w:fldCharType="end"/>
            </w:r>
          </w:hyperlink>
        </w:p>
        <w:p w14:paraId="115C8251" w14:textId="0BDE03B8"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5" w:history="1">
            <w:r w:rsidR="005E6CDD" w:rsidRPr="005E6CDD">
              <w:rPr>
                <w:rStyle w:val="Hyperlink"/>
                <w:b/>
                <w:bCs/>
                <w:noProof/>
              </w:rPr>
              <w:t>2.4</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Reliability and Availability</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_Toc58439685 \h </w:instrText>
            </w:r>
            <w:r w:rsidR="005E6CDD" w:rsidRPr="005E6CDD">
              <w:rPr>
                <w:b/>
                <w:bCs/>
                <w:noProof/>
                <w:webHidden/>
              </w:rPr>
            </w:r>
            <w:r w:rsidR="005E6CDD" w:rsidRPr="005E6CDD">
              <w:rPr>
                <w:b/>
                <w:bCs/>
                <w:noProof/>
                <w:webHidden/>
              </w:rPr>
              <w:fldChar w:fldCharType="separate"/>
            </w:r>
            <w:r w:rsidR="009A4DA9">
              <w:rPr>
                <w:b/>
                <w:bCs/>
                <w:noProof/>
                <w:webHidden/>
              </w:rPr>
              <w:t>6</w:t>
            </w:r>
            <w:r w:rsidR="005E6CDD" w:rsidRPr="005E6CDD">
              <w:rPr>
                <w:b/>
                <w:bCs/>
                <w:noProof/>
                <w:webHidden/>
              </w:rPr>
              <w:fldChar w:fldCharType="end"/>
            </w:r>
          </w:hyperlink>
        </w:p>
        <w:p w14:paraId="250028CE" w14:textId="6A9FF935"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6" w:history="1">
            <w:r w:rsidR="005E6CDD" w:rsidRPr="005E6CDD">
              <w:rPr>
                <w:rStyle w:val="Hyperlink"/>
                <w:b/>
                <w:bCs/>
                <w:noProof/>
              </w:rPr>
              <w:t>2.5</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Performance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_Toc58439686 \h </w:instrText>
            </w:r>
            <w:r w:rsidR="005E6CDD" w:rsidRPr="005E6CDD">
              <w:rPr>
                <w:b/>
                <w:bCs/>
                <w:noProof/>
                <w:webHidden/>
              </w:rPr>
            </w:r>
            <w:r w:rsidR="005E6CDD" w:rsidRPr="005E6CDD">
              <w:rPr>
                <w:b/>
                <w:bCs/>
                <w:noProof/>
                <w:webHidden/>
              </w:rPr>
              <w:fldChar w:fldCharType="separate"/>
            </w:r>
            <w:r w:rsidR="009A4DA9">
              <w:rPr>
                <w:b/>
                <w:bCs/>
                <w:noProof/>
                <w:webHidden/>
              </w:rPr>
              <w:t>6</w:t>
            </w:r>
            <w:r w:rsidR="005E6CDD" w:rsidRPr="005E6CDD">
              <w:rPr>
                <w:b/>
                <w:bCs/>
                <w:noProof/>
                <w:webHidden/>
              </w:rPr>
              <w:fldChar w:fldCharType="end"/>
            </w:r>
          </w:hyperlink>
        </w:p>
        <w:p w14:paraId="122A3657" w14:textId="24E15FD8"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7" w:history="1">
            <w:r w:rsidR="005E6CDD" w:rsidRPr="005E6CDD">
              <w:rPr>
                <w:rStyle w:val="Hyperlink"/>
                <w:b/>
                <w:bCs/>
                <w:noProof/>
              </w:rPr>
              <w:t>2.6</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Portability and Reuse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_Toc58439687 \h </w:instrText>
            </w:r>
            <w:r w:rsidR="005E6CDD" w:rsidRPr="005E6CDD">
              <w:rPr>
                <w:b/>
                <w:bCs/>
                <w:noProof/>
                <w:webHidden/>
              </w:rPr>
            </w:r>
            <w:r w:rsidR="005E6CDD" w:rsidRPr="005E6CDD">
              <w:rPr>
                <w:b/>
                <w:bCs/>
                <w:noProof/>
                <w:webHidden/>
              </w:rPr>
              <w:fldChar w:fldCharType="separate"/>
            </w:r>
            <w:r w:rsidR="009A4DA9">
              <w:rPr>
                <w:b/>
                <w:bCs/>
                <w:noProof/>
                <w:webHidden/>
              </w:rPr>
              <w:t>7</w:t>
            </w:r>
            <w:r w:rsidR="005E6CDD" w:rsidRPr="005E6CDD">
              <w:rPr>
                <w:b/>
                <w:bCs/>
                <w:noProof/>
                <w:webHidden/>
              </w:rPr>
              <w:fldChar w:fldCharType="end"/>
            </w:r>
          </w:hyperlink>
        </w:p>
        <w:p w14:paraId="7873505D" w14:textId="67E44EC7"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8" w:history="1">
            <w:r w:rsidR="005E6CDD" w:rsidRPr="005E6CDD">
              <w:rPr>
                <w:rStyle w:val="Hyperlink"/>
                <w:b/>
                <w:bCs/>
                <w:noProof/>
              </w:rPr>
              <w:t>2.7</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Development tools</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_Toc58439688 \h </w:instrText>
            </w:r>
            <w:r w:rsidR="005E6CDD" w:rsidRPr="005E6CDD">
              <w:rPr>
                <w:b/>
                <w:bCs/>
                <w:noProof/>
                <w:webHidden/>
              </w:rPr>
            </w:r>
            <w:r w:rsidR="005E6CDD" w:rsidRPr="005E6CDD">
              <w:rPr>
                <w:b/>
                <w:bCs/>
                <w:noProof/>
                <w:webHidden/>
              </w:rPr>
              <w:fldChar w:fldCharType="separate"/>
            </w:r>
            <w:r w:rsidR="009A4DA9">
              <w:rPr>
                <w:b/>
                <w:bCs/>
                <w:noProof/>
                <w:webHidden/>
              </w:rPr>
              <w:t>7</w:t>
            </w:r>
            <w:r w:rsidR="005E6CDD" w:rsidRPr="005E6CDD">
              <w:rPr>
                <w:b/>
                <w:bCs/>
                <w:noProof/>
                <w:webHidden/>
              </w:rPr>
              <w:fldChar w:fldCharType="end"/>
            </w:r>
          </w:hyperlink>
        </w:p>
        <w:p w14:paraId="7ADEF8CB" w14:textId="236FC751"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89" w:history="1">
            <w:r w:rsidR="005E6CDD" w:rsidRPr="005E6CDD">
              <w:rPr>
                <w:rStyle w:val="Hyperlink"/>
                <w:b/>
                <w:bCs/>
                <w:noProof/>
              </w:rPr>
              <w:t>2.8</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Schedule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_Toc58439689 \h </w:instrText>
            </w:r>
            <w:r w:rsidR="005E6CDD" w:rsidRPr="005E6CDD">
              <w:rPr>
                <w:b/>
                <w:bCs/>
                <w:noProof/>
                <w:webHidden/>
              </w:rPr>
            </w:r>
            <w:r w:rsidR="005E6CDD" w:rsidRPr="005E6CDD">
              <w:rPr>
                <w:b/>
                <w:bCs/>
                <w:noProof/>
                <w:webHidden/>
              </w:rPr>
              <w:fldChar w:fldCharType="separate"/>
            </w:r>
            <w:r w:rsidR="009A4DA9">
              <w:rPr>
                <w:b/>
                <w:bCs/>
                <w:noProof/>
                <w:webHidden/>
              </w:rPr>
              <w:t>7</w:t>
            </w:r>
            <w:r w:rsidR="005E6CDD" w:rsidRPr="005E6CDD">
              <w:rPr>
                <w:b/>
                <w:bCs/>
                <w:noProof/>
                <w:webHidden/>
              </w:rPr>
              <w:fldChar w:fldCharType="end"/>
            </w:r>
          </w:hyperlink>
        </w:p>
        <w:p w14:paraId="56FB6B12" w14:textId="75766347" w:rsidR="005E6CDD" w:rsidRDefault="00D811F3">
          <w:pPr>
            <w:pStyle w:val="TOC1"/>
            <w:tabs>
              <w:tab w:val="left" w:pos="432"/>
            </w:tabs>
            <w:rPr>
              <w:rFonts w:asciiTheme="minorHAnsi" w:eastAsiaTheme="minorEastAsia" w:hAnsiTheme="minorHAnsi" w:cstheme="minorBidi"/>
              <w:noProof/>
              <w:sz w:val="22"/>
              <w:szCs w:val="22"/>
            </w:rPr>
          </w:pPr>
          <w:hyperlink w:anchor="_Toc58439690" w:history="1">
            <w:r w:rsidR="005E6CDD" w:rsidRPr="00AD79A7">
              <w:rPr>
                <w:rStyle w:val="Hyperlink"/>
                <w:noProof/>
              </w:rPr>
              <w:t>3.</w:t>
            </w:r>
            <w:r w:rsidR="005E6CDD">
              <w:rPr>
                <w:rFonts w:asciiTheme="minorHAnsi" w:eastAsiaTheme="minorEastAsia" w:hAnsiTheme="minorHAnsi" w:cstheme="minorBidi"/>
                <w:noProof/>
                <w:sz w:val="22"/>
                <w:szCs w:val="22"/>
              </w:rPr>
              <w:tab/>
            </w:r>
            <w:r w:rsidR="005E6CDD" w:rsidRPr="005E6CDD">
              <w:rPr>
                <w:rStyle w:val="Hyperlink"/>
                <w:b/>
                <w:bCs/>
                <w:noProof/>
                <w:sz w:val="24"/>
                <w:szCs w:val="24"/>
              </w:rPr>
              <w:t>Use-Case Model</w:t>
            </w:r>
            <w:r w:rsidR="005E6CDD">
              <w:rPr>
                <w:noProof/>
                <w:webHidden/>
              </w:rPr>
              <w:tab/>
            </w:r>
            <w:r w:rsidR="005E6CDD">
              <w:rPr>
                <w:noProof/>
                <w:webHidden/>
              </w:rPr>
              <w:fldChar w:fldCharType="begin"/>
            </w:r>
            <w:r w:rsidR="005E6CDD">
              <w:rPr>
                <w:noProof/>
                <w:webHidden/>
              </w:rPr>
              <w:instrText xml:space="preserve"> PAGEREF _Toc58439690 \h </w:instrText>
            </w:r>
            <w:r w:rsidR="005E6CDD">
              <w:rPr>
                <w:noProof/>
                <w:webHidden/>
              </w:rPr>
            </w:r>
            <w:r w:rsidR="005E6CDD">
              <w:rPr>
                <w:noProof/>
                <w:webHidden/>
              </w:rPr>
              <w:fldChar w:fldCharType="separate"/>
            </w:r>
            <w:r w:rsidR="009A4DA9">
              <w:rPr>
                <w:noProof/>
                <w:webHidden/>
              </w:rPr>
              <w:t>10</w:t>
            </w:r>
            <w:r w:rsidR="005E6CDD">
              <w:rPr>
                <w:noProof/>
                <w:webHidden/>
              </w:rPr>
              <w:fldChar w:fldCharType="end"/>
            </w:r>
          </w:hyperlink>
        </w:p>
        <w:p w14:paraId="06477DF7" w14:textId="6EBBEBC9"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91" w:history="1">
            <w:r w:rsidR="005E6CDD" w:rsidRPr="005E6CDD">
              <w:rPr>
                <w:rStyle w:val="Hyperlink"/>
                <w:b/>
                <w:bCs/>
                <w:noProof/>
              </w:rPr>
              <w:t>3.1</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Use-case diagram</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_Toc58439691 \h </w:instrText>
            </w:r>
            <w:r w:rsidR="005E6CDD" w:rsidRPr="005E6CDD">
              <w:rPr>
                <w:b/>
                <w:bCs/>
                <w:noProof/>
                <w:webHidden/>
              </w:rPr>
            </w:r>
            <w:r w:rsidR="005E6CDD" w:rsidRPr="005E6CDD">
              <w:rPr>
                <w:b/>
                <w:bCs/>
                <w:noProof/>
                <w:webHidden/>
              </w:rPr>
              <w:fldChar w:fldCharType="separate"/>
            </w:r>
            <w:r w:rsidR="009A4DA9">
              <w:rPr>
                <w:b/>
                <w:bCs/>
                <w:noProof/>
                <w:webHidden/>
              </w:rPr>
              <w:t>10</w:t>
            </w:r>
            <w:r w:rsidR="005E6CDD" w:rsidRPr="005E6CDD">
              <w:rPr>
                <w:b/>
                <w:bCs/>
                <w:noProof/>
                <w:webHidden/>
              </w:rPr>
              <w:fldChar w:fldCharType="end"/>
            </w:r>
          </w:hyperlink>
        </w:p>
        <w:p w14:paraId="7FB819D5" w14:textId="5ED23703"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692" w:history="1">
            <w:r w:rsidR="005E6CDD" w:rsidRPr="005E6CDD">
              <w:rPr>
                <w:rStyle w:val="Hyperlink"/>
                <w:b/>
                <w:bCs/>
                <w:noProof/>
              </w:rPr>
              <w:t>3.2</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Use-case Specifications</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_Toc58439692 \h </w:instrText>
            </w:r>
            <w:r w:rsidR="005E6CDD" w:rsidRPr="005E6CDD">
              <w:rPr>
                <w:b/>
                <w:bCs/>
                <w:noProof/>
                <w:webHidden/>
              </w:rPr>
            </w:r>
            <w:r w:rsidR="005E6CDD" w:rsidRPr="005E6CDD">
              <w:rPr>
                <w:b/>
                <w:bCs/>
                <w:noProof/>
                <w:webHidden/>
              </w:rPr>
              <w:fldChar w:fldCharType="separate"/>
            </w:r>
            <w:r w:rsidR="009A4DA9">
              <w:rPr>
                <w:b/>
                <w:bCs/>
                <w:noProof/>
                <w:webHidden/>
              </w:rPr>
              <w:t>12</w:t>
            </w:r>
            <w:r w:rsidR="005E6CDD" w:rsidRPr="005E6CDD">
              <w:rPr>
                <w:b/>
                <w:bCs/>
                <w:noProof/>
                <w:webHidden/>
              </w:rPr>
              <w:fldChar w:fldCharType="end"/>
            </w:r>
          </w:hyperlink>
        </w:p>
        <w:p w14:paraId="54C40DEB" w14:textId="1B08B831" w:rsidR="005E6CDD" w:rsidRDefault="00D811F3">
          <w:pPr>
            <w:pStyle w:val="TOC3"/>
            <w:rPr>
              <w:rFonts w:asciiTheme="minorHAnsi" w:eastAsiaTheme="minorEastAsia" w:hAnsiTheme="minorHAnsi" w:cstheme="minorBidi"/>
              <w:noProof/>
              <w:sz w:val="22"/>
              <w:szCs w:val="22"/>
            </w:rPr>
          </w:pPr>
          <w:hyperlink w:anchor="_Toc58439693" w:history="1">
            <w:r w:rsidR="005E6CDD" w:rsidRPr="00AD79A7">
              <w:rPr>
                <w:rStyle w:val="Hyperlink"/>
                <w:bCs/>
                <w:noProof/>
              </w:rPr>
              <w:t>3.2.1</w:t>
            </w:r>
            <w:r w:rsidR="005E6CDD">
              <w:rPr>
                <w:rFonts w:asciiTheme="minorHAnsi" w:eastAsiaTheme="minorEastAsia" w:hAnsiTheme="minorHAnsi" w:cstheme="minorBidi"/>
                <w:noProof/>
                <w:sz w:val="22"/>
                <w:szCs w:val="22"/>
              </w:rPr>
              <w:tab/>
            </w:r>
            <w:r w:rsidR="005E6CDD" w:rsidRPr="00AD79A7">
              <w:rPr>
                <w:rStyle w:val="Hyperlink"/>
                <w:noProof/>
              </w:rPr>
              <w:t>Use-case: Sign in</w:t>
            </w:r>
            <w:r w:rsidR="005E6CDD">
              <w:rPr>
                <w:noProof/>
                <w:webHidden/>
              </w:rPr>
              <w:tab/>
            </w:r>
            <w:r w:rsidR="005E6CDD">
              <w:rPr>
                <w:noProof/>
                <w:webHidden/>
              </w:rPr>
              <w:fldChar w:fldCharType="begin"/>
            </w:r>
            <w:r w:rsidR="005E6CDD">
              <w:rPr>
                <w:noProof/>
                <w:webHidden/>
              </w:rPr>
              <w:instrText xml:space="preserve"> PAGEREF _Toc58439693 \h </w:instrText>
            </w:r>
            <w:r w:rsidR="005E6CDD">
              <w:rPr>
                <w:noProof/>
                <w:webHidden/>
              </w:rPr>
            </w:r>
            <w:r w:rsidR="005E6CDD">
              <w:rPr>
                <w:noProof/>
                <w:webHidden/>
              </w:rPr>
              <w:fldChar w:fldCharType="separate"/>
            </w:r>
            <w:r w:rsidR="009A4DA9">
              <w:rPr>
                <w:noProof/>
                <w:webHidden/>
              </w:rPr>
              <w:t>12</w:t>
            </w:r>
            <w:r w:rsidR="005E6CDD">
              <w:rPr>
                <w:noProof/>
                <w:webHidden/>
              </w:rPr>
              <w:fldChar w:fldCharType="end"/>
            </w:r>
          </w:hyperlink>
        </w:p>
        <w:p w14:paraId="0056CEDC" w14:textId="5CA94CDA" w:rsidR="005E6CDD" w:rsidRDefault="00D811F3">
          <w:pPr>
            <w:pStyle w:val="TOC3"/>
            <w:rPr>
              <w:rFonts w:asciiTheme="minorHAnsi" w:eastAsiaTheme="minorEastAsia" w:hAnsiTheme="minorHAnsi" w:cstheme="minorBidi"/>
              <w:noProof/>
              <w:sz w:val="22"/>
              <w:szCs w:val="22"/>
            </w:rPr>
          </w:pPr>
          <w:hyperlink w:anchor="_Toc58439694" w:history="1">
            <w:r w:rsidR="005E6CDD" w:rsidRPr="00AD79A7">
              <w:rPr>
                <w:rStyle w:val="Hyperlink"/>
                <w:bCs/>
                <w:noProof/>
              </w:rPr>
              <w:t>3.2.2</w:t>
            </w:r>
            <w:r w:rsidR="005E6CDD">
              <w:rPr>
                <w:rFonts w:asciiTheme="minorHAnsi" w:eastAsiaTheme="minorEastAsia" w:hAnsiTheme="minorHAnsi" w:cstheme="minorBidi"/>
                <w:noProof/>
                <w:sz w:val="22"/>
                <w:szCs w:val="22"/>
              </w:rPr>
              <w:tab/>
            </w:r>
            <w:r w:rsidR="005E6CDD" w:rsidRPr="00AD79A7">
              <w:rPr>
                <w:rStyle w:val="Hyperlink"/>
                <w:noProof/>
              </w:rPr>
              <w:t>Use-case: Edit profile</w:t>
            </w:r>
            <w:r w:rsidR="005E6CDD">
              <w:rPr>
                <w:noProof/>
                <w:webHidden/>
              </w:rPr>
              <w:tab/>
            </w:r>
            <w:r w:rsidR="005E6CDD">
              <w:rPr>
                <w:noProof/>
                <w:webHidden/>
              </w:rPr>
              <w:fldChar w:fldCharType="begin"/>
            </w:r>
            <w:r w:rsidR="005E6CDD">
              <w:rPr>
                <w:noProof/>
                <w:webHidden/>
              </w:rPr>
              <w:instrText xml:space="preserve"> PAGEREF _Toc58439694 \h </w:instrText>
            </w:r>
            <w:r w:rsidR="005E6CDD">
              <w:rPr>
                <w:noProof/>
                <w:webHidden/>
              </w:rPr>
            </w:r>
            <w:r w:rsidR="005E6CDD">
              <w:rPr>
                <w:noProof/>
                <w:webHidden/>
              </w:rPr>
              <w:fldChar w:fldCharType="separate"/>
            </w:r>
            <w:r w:rsidR="009A4DA9">
              <w:rPr>
                <w:noProof/>
                <w:webHidden/>
              </w:rPr>
              <w:t>13</w:t>
            </w:r>
            <w:r w:rsidR="005E6CDD">
              <w:rPr>
                <w:noProof/>
                <w:webHidden/>
              </w:rPr>
              <w:fldChar w:fldCharType="end"/>
            </w:r>
          </w:hyperlink>
        </w:p>
        <w:p w14:paraId="1D4A8346" w14:textId="30273361" w:rsidR="005E6CDD" w:rsidRDefault="00D811F3">
          <w:pPr>
            <w:pStyle w:val="TOC3"/>
            <w:rPr>
              <w:rFonts w:asciiTheme="minorHAnsi" w:eastAsiaTheme="minorEastAsia" w:hAnsiTheme="minorHAnsi" w:cstheme="minorBidi"/>
              <w:noProof/>
              <w:sz w:val="22"/>
              <w:szCs w:val="22"/>
            </w:rPr>
          </w:pPr>
          <w:hyperlink w:anchor="_Toc58439695" w:history="1">
            <w:r w:rsidR="005E6CDD" w:rsidRPr="00AD79A7">
              <w:rPr>
                <w:rStyle w:val="Hyperlink"/>
                <w:bCs/>
                <w:noProof/>
              </w:rPr>
              <w:t>3.2.3</w:t>
            </w:r>
            <w:r w:rsidR="005E6CDD">
              <w:rPr>
                <w:rFonts w:asciiTheme="minorHAnsi" w:eastAsiaTheme="minorEastAsia" w:hAnsiTheme="minorHAnsi" w:cstheme="minorBidi"/>
                <w:noProof/>
                <w:sz w:val="22"/>
                <w:szCs w:val="22"/>
              </w:rPr>
              <w:tab/>
            </w:r>
            <w:r w:rsidR="005E6CDD" w:rsidRPr="00AD79A7">
              <w:rPr>
                <w:rStyle w:val="Hyperlink"/>
                <w:noProof/>
              </w:rPr>
              <w:t>Use-case: Create an account</w:t>
            </w:r>
            <w:r w:rsidR="005E6CDD">
              <w:rPr>
                <w:noProof/>
                <w:webHidden/>
              </w:rPr>
              <w:tab/>
            </w:r>
            <w:r w:rsidR="005E6CDD">
              <w:rPr>
                <w:noProof/>
                <w:webHidden/>
              </w:rPr>
              <w:fldChar w:fldCharType="begin"/>
            </w:r>
            <w:r w:rsidR="005E6CDD">
              <w:rPr>
                <w:noProof/>
                <w:webHidden/>
              </w:rPr>
              <w:instrText xml:space="preserve"> PAGEREF _Toc58439695 \h </w:instrText>
            </w:r>
            <w:r w:rsidR="005E6CDD">
              <w:rPr>
                <w:noProof/>
                <w:webHidden/>
              </w:rPr>
            </w:r>
            <w:r w:rsidR="005E6CDD">
              <w:rPr>
                <w:noProof/>
                <w:webHidden/>
              </w:rPr>
              <w:fldChar w:fldCharType="separate"/>
            </w:r>
            <w:r w:rsidR="009A4DA9">
              <w:rPr>
                <w:noProof/>
                <w:webHidden/>
              </w:rPr>
              <w:t>14</w:t>
            </w:r>
            <w:r w:rsidR="005E6CDD">
              <w:rPr>
                <w:noProof/>
                <w:webHidden/>
              </w:rPr>
              <w:fldChar w:fldCharType="end"/>
            </w:r>
          </w:hyperlink>
        </w:p>
        <w:p w14:paraId="4E9AD47F" w14:textId="509BB904" w:rsidR="005E6CDD" w:rsidRDefault="00D811F3">
          <w:pPr>
            <w:pStyle w:val="TOC3"/>
            <w:rPr>
              <w:rFonts w:asciiTheme="minorHAnsi" w:eastAsiaTheme="minorEastAsia" w:hAnsiTheme="minorHAnsi" w:cstheme="minorBidi"/>
              <w:noProof/>
              <w:sz w:val="22"/>
              <w:szCs w:val="22"/>
            </w:rPr>
          </w:pPr>
          <w:hyperlink w:anchor="_Toc58439696" w:history="1">
            <w:r w:rsidR="005E6CDD" w:rsidRPr="00AD79A7">
              <w:rPr>
                <w:rStyle w:val="Hyperlink"/>
                <w:bCs/>
                <w:noProof/>
              </w:rPr>
              <w:t>3.2.4</w:t>
            </w:r>
            <w:r w:rsidR="005E6CDD">
              <w:rPr>
                <w:rFonts w:asciiTheme="minorHAnsi" w:eastAsiaTheme="minorEastAsia" w:hAnsiTheme="minorHAnsi" w:cstheme="minorBidi"/>
                <w:noProof/>
                <w:sz w:val="22"/>
                <w:szCs w:val="22"/>
              </w:rPr>
              <w:tab/>
            </w:r>
            <w:r w:rsidR="005E6CDD" w:rsidRPr="00AD79A7">
              <w:rPr>
                <w:rStyle w:val="Hyperlink"/>
                <w:noProof/>
              </w:rPr>
              <w:t>Use-case: Make purchase</w:t>
            </w:r>
            <w:r w:rsidR="005E6CDD">
              <w:rPr>
                <w:noProof/>
                <w:webHidden/>
              </w:rPr>
              <w:tab/>
            </w:r>
            <w:r w:rsidR="005E6CDD">
              <w:rPr>
                <w:noProof/>
                <w:webHidden/>
              </w:rPr>
              <w:fldChar w:fldCharType="begin"/>
            </w:r>
            <w:r w:rsidR="005E6CDD">
              <w:rPr>
                <w:noProof/>
                <w:webHidden/>
              </w:rPr>
              <w:instrText xml:space="preserve"> PAGEREF _Toc58439696 \h </w:instrText>
            </w:r>
            <w:r w:rsidR="005E6CDD">
              <w:rPr>
                <w:noProof/>
                <w:webHidden/>
              </w:rPr>
            </w:r>
            <w:r w:rsidR="005E6CDD">
              <w:rPr>
                <w:noProof/>
                <w:webHidden/>
              </w:rPr>
              <w:fldChar w:fldCharType="separate"/>
            </w:r>
            <w:r w:rsidR="009A4DA9">
              <w:rPr>
                <w:noProof/>
                <w:webHidden/>
              </w:rPr>
              <w:t>14</w:t>
            </w:r>
            <w:r w:rsidR="005E6CDD">
              <w:rPr>
                <w:noProof/>
                <w:webHidden/>
              </w:rPr>
              <w:fldChar w:fldCharType="end"/>
            </w:r>
          </w:hyperlink>
        </w:p>
        <w:p w14:paraId="24D6D99D" w14:textId="371F9455" w:rsidR="005E6CDD" w:rsidRDefault="00D811F3">
          <w:pPr>
            <w:pStyle w:val="TOC3"/>
            <w:rPr>
              <w:rFonts w:asciiTheme="minorHAnsi" w:eastAsiaTheme="minorEastAsia" w:hAnsiTheme="minorHAnsi" w:cstheme="minorBidi"/>
              <w:noProof/>
              <w:sz w:val="22"/>
              <w:szCs w:val="22"/>
            </w:rPr>
          </w:pPr>
          <w:hyperlink w:anchor="_Toc58439697" w:history="1">
            <w:r w:rsidR="005E6CDD" w:rsidRPr="00AD79A7">
              <w:rPr>
                <w:rStyle w:val="Hyperlink"/>
                <w:bCs/>
                <w:noProof/>
              </w:rPr>
              <w:t>3.2.5</w:t>
            </w:r>
            <w:r w:rsidR="005E6CDD">
              <w:rPr>
                <w:rFonts w:asciiTheme="minorHAnsi" w:eastAsiaTheme="minorEastAsia" w:hAnsiTheme="minorHAnsi" w:cstheme="minorBidi"/>
                <w:noProof/>
                <w:sz w:val="22"/>
                <w:szCs w:val="22"/>
              </w:rPr>
              <w:tab/>
            </w:r>
            <w:r w:rsidR="005E6CDD" w:rsidRPr="00AD79A7">
              <w:rPr>
                <w:rStyle w:val="Hyperlink"/>
                <w:noProof/>
              </w:rPr>
              <w:t>Use-case: View order history</w:t>
            </w:r>
            <w:r w:rsidR="005E6CDD">
              <w:rPr>
                <w:noProof/>
                <w:webHidden/>
              </w:rPr>
              <w:tab/>
            </w:r>
            <w:r w:rsidR="005E6CDD">
              <w:rPr>
                <w:noProof/>
                <w:webHidden/>
              </w:rPr>
              <w:fldChar w:fldCharType="begin"/>
            </w:r>
            <w:r w:rsidR="005E6CDD">
              <w:rPr>
                <w:noProof/>
                <w:webHidden/>
              </w:rPr>
              <w:instrText xml:space="preserve"> PAGEREF _Toc58439697 \h </w:instrText>
            </w:r>
            <w:r w:rsidR="005E6CDD">
              <w:rPr>
                <w:noProof/>
                <w:webHidden/>
              </w:rPr>
            </w:r>
            <w:r w:rsidR="005E6CDD">
              <w:rPr>
                <w:noProof/>
                <w:webHidden/>
              </w:rPr>
              <w:fldChar w:fldCharType="separate"/>
            </w:r>
            <w:r w:rsidR="009A4DA9">
              <w:rPr>
                <w:noProof/>
                <w:webHidden/>
              </w:rPr>
              <w:t>15</w:t>
            </w:r>
            <w:r w:rsidR="005E6CDD">
              <w:rPr>
                <w:noProof/>
                <w:webHidden/>
              </w:rPr>
              <w:fldChar w:fldCharType="end"/>
            </w:r>
          </w:hyperlink>
        </w:p>
        <w:p w14:paraId="61672ED4" w14:textId="42DB6C96" w:rsidR="005E6CDD" w:rsidRDefault="00D811F3">
          <w:pPr>
            <w:pStyle w:val="TOC3"/>
            <w:rPr>
              <w:rFonts w:asciiTheme="minorHAnsi" w:eastAsiaTheme="minorEastAsia" w:hAnsiTheme="minorHAnsi" w:cstheme="minorBidi"/>
              <w:noProof/>
              <w:sz w:val="22"/>
              <w:szCs w:val="22"/>
            </w:rPr>
          </w:pPr>
          <w:hyperlink w:anchor="_Toc58439698" w:history="1">
            <w:r w:rsidR="005E6CDD" w:rsidRPr="00AD79A7">
              <w:rPr>
                <w:rStyle w:val="Hyperlink"/>
                <w:bCs/>
                <w:noProof/>
              </w:rPr>
              <w:t>3.2.6</w:t>
            </w:r>
            <w:r w:rsidR="005E6CDD">
              <w:rPr>
                <w:rFonts w:asciiTheme="minorHAnsi" w:eastAsiaTheme="minorEastAsia" w:hAnsiTheme="minorHAnsi" w:cstheme="minorBidi"/>
                <w:noProof/>
                <w:sz w:val="22"/>
                <w:szCs w:val="22"/>
              </w:rPr>
              <w:tab/>
            </w:r>
            <w:r w:rsidR="005E6CDD" w:rsidRPr="00AD79A7">
              <w:rPr>
                <w:rStyle w:val="Hyperlink"/>
                <w:noProof/>
              </w:rPr>
              <w:t>Use-case: View product</w:t>
            </w:r>
            <w:r w:rsidR="005E6CDD">
              <w:rPr>
                <w:noProof/>
                <w:webHidden/>
              </w:rPr>
              <w:tab/>
            </w:r>
            <w:r w:rsidR="005E6CDD">
              <w:rPr>
                <w:noProof/>
                <w:webHidden/>
              </w:rPr>
              <w:fldChar w:fldCharType="begin"/>
            </w:r>
            <w:r w:rsidR="005E6CDD">
              <w:rPr>
                <w:noProof/>
                <w:webHidden/>
              </w:rPr>
              <w:instrText xml:space="preserve"> PAGEREF _Toc58439698 \h </w:instrText>
            </w:r>
            <w:r w:rsidR="005E6CDD">
              <w:rPr>
                <w:noProof/>
                <w:webHidden/>
              </w:rPr>
            </w:r>
            <w:r w:rsidR="005E6CDD">
              <w:rPr>
                <w:noProof/>
                <w:webHidden/>
              </w:rPr>
              <w:fldChar w:fldCharType="separate"/>
            </w:r>
            <w:r w:rsidR="009A4DA9">
              <w:rPr>
                <w:noProof/>
                <w:webHidden/>
              </w:rPr>
              <w:t>16</w:t>
            </w:r>
            <w:r w:rsidR="005E6CDD">
              <w:rPr>
                <w:noProof/>
                <w:webHidden/>
              </w:rPr>
              <w:fldChar w:fldCharType="end"/>
            </w:r>
          </w:hyperlink>
        </w:p>
        <w:p w14:paraId="4E7C7034" w14:textId="440C59D7" w:rsidR="005E6CDD" w:rsidRDefault="00D811F3">
          <w:pPr>
            <w:pStyle w:val="TOC3"/>
            <w:rPr>
              <w:rFonts w:asciiTheme="minorHAnsi" w:eastAsiaTheme="minorEastAsia" w:hAnsiTheme="minorHAnsi" w:cstheme="minorBidi"/>
              <w:noProof/>
              <w:sz w:val="22"/>
              <w:szCs w:val="22"/>
            </w:rPr>
          </w:pPr>
          <w:hyperlink w:anchor="_Toc58439699" w:history="1">
            <w:r w:rsidR="005E6CDD" w:rsidRPr="00AD79A7">
              <w:rPr>
                <w:rStyle w:val="Hyperlink"/>
                <w:bCs/>
                <w:noProof/>
              </w:rPr>
              <w:t>3.2.7</w:t>
            </w:r>
            <w:r w:rsidR="005E6CDD">
              <w:rPr>
                <w:rFonts w:asciiTheme="minorHAnsi" w:eastAsiaTheme="minorEastAsia" w:hAnsiTheme="minorHAnsi" w:cstheme="minorBidi"/>
                <w:noProof/>
                <w:sz w:val="22"/>
                <w:szCs w:val="22"/>
              </w:rPr>
              <w:tab/>
            </w:r>
            <w:r w:rsidR="005E6CDD" w:rsidRPr="00AD79A7">
              <w:rPr>
                <w:rStyle w:val="Hyperlink"/>
                <w:noProof/>
              </w:rPr>
              <w:t>Use-case: Search product</w:t>
            </w:r>
            <w:r w:rsidR="005E6CDD">
              <w:rPr>
                <w:noProof/>
                <w:webHidden/>
              </w:rPr>
              <w:tab/>
            </w:r>
            <w:r w:rsidR="005E6CDD">
              <w:rPr>
                <w:noProof/>
                <w:webHidden/>
              </w:rPr>
              <w:fldChar w:fldCharType="begin"/>
            </w:r>
            <w:r w:rsidR="005E6CDD">
              <w:rPr>
                <w:noProof/>
                <w:webHidden/>
              </w:rPr>
              <w:instrText xml:space="preserve"> PAGEREF _Toc58439699 \h </w:instrText>
            </w:r>
            <w:r w:rsidR="005E6CDD">
              <w:rPr>
                <w:noProof/>
                <w:webHidden/>
              </w:rPr>
            </w:r>
            <w:r w:rsidR="005E6CDD">
              <w:rPr>
                <w:noProof/>
                <w:webHidden/>
              </w:rPr>
              <w:fldChar w:fldCharType="separate"/>
            </w:r>
            <w:r w:rsidR="009A4DA9">
              <w:rPr>
                <w:noProof/>
                <w:webHidden/>
              </w:rPr>
              <w:t>16</w:t>
            </w:r>
            <w:r w:rsidR="005E6CDD">
              <w:rPr>
                <w:noProof/>
                <w:webHidden/>
              </w:rPr>
              <w:fldChar w:fldCharType="end"/>
            </w:r>
          </w:hyperlink>
        </w:p>
        <w:p w14:paraId="16E95808" w14:textId="1B833A5A" w:rsidR="005E6CDD" w:rsidRDefault="00D811F3">
          <w:pPr>
            <w:pStyle w:val="TOC3"/>
            <w:rPr>
              <w:rFonts w:asciiTheme="minorHAnsi" w:eastAsiaTheme="minorEastAsia" w:hAnsiTheme="minorHAnsi" w:cstheme="minorBidi"/>
              <w:noProof/>
              <w:sz w:val="22"/>
              <w:szCs w:val="22"/>
            </w:rPr>
          </w:pPr>
          <w:hyperlink w:anchor="_Toc58439700" w:history="1">
            <w:r w:rsidR="005E6CDD" w:rsidRPr="00AD79A7">
              <w:rPr>
                <w:rStyle w:val="Hyperlink"/>
                <w:bCs/>
                <w:noProof/>
              </w:rPr>
              <w:t>3.2.8</w:t>
            </w:r>
            <w:r w:rsidR="005E6CDD">
              <w:rPr>
                <w:rFonts w:asciiTheme="minorHAnsi" w:eastAsiaTheme="minorEastAsia" w:hAnsiTheme="minorHAnsi" w:cstheme="minorBidi"/>
                <w:noProof/>
                <w:sz w:val="22"/>
                <w:szCs w:val="22"/>
              </w:rPr>
              <w:tab/>
            </w:r>
            <w:r w:rsidR="005E6CDD" w:rsidRPr="00AD79A7">
              <w:rPr>
                <w:rStyle w:val="Hyperlink"/>
                <w:noProof/>
              </w:rPr>
              <w:t>Use-case: Browse product</w:t>
            </w:r>
            <w:r w:rsidR="005E6CDD">
              <w:rPr>
                <w:noProof/>
                <w:webHidden/>
              </w:rPr>
              <w:tab/>
            </w:r>
            <w:r w:rsidR="005E6CDD">
              <w:rPr>
                <w:noProof/>
                <w:webHidden/>
              </w:rPr>
              <w:fldChar w:fldCharType="begin"/>
            </w:r>
            <w:r w:rsidR="005E6CDD">
              <w:rPr>
                <w:noProof/>
                <w:webHidden/>
              </w:rPr>
              <w:instrText xml:space="preserve"> PAGEREF _Toc58439700 \h </w:instrText>
            </w:r>
            <w:r w:rsidR="005E6CDD">
              <w:rPr>
                <w:noProof/>
                <w:webHidden/>
              </w:rPr>
            </w:r>
            <w:r w:rsidR="005E6CDD">
              <w:rPr>
                <w:noProof/>
                <w:webHidden/>
              </w:rPr>
              <w:fldChar w:fldCharType="separate"/>
            </w:r>
            <w:r w:rsidR="009A4DA9">
              <w:rPr>
                <w:noProof/>
                <w:webHidden/>
              </w:rPr>
              <w:t>17</w:t>
            </w:r>
            <w:r w:rsidR="005E6CDD">
              <w:rPr>
                <w:noProof/>
                <w:webHidden/>
              </w:rPr>
              <w:fldChar w:fldCharType="end"/>
            </w:r>
          </w:hyperlink>
        </w:p>
        <w:p w14:paraId="10E2D5EB" w14:textId="17F62AA5" w:rsidR="005E6CDD" w:rsidRDefault="00D811F3">
          <w:pPr>
            <w:pStyle w:val="TOC3"/>
            <w:rPr>
              <w:rFonts w:asciiTheme="minorHAnsi" w:eastAsiaTheme="minorEastAsia" w:hAnsiTheme="minorHAnsi" w:cstheme="minorBidi"/>
              <w:noProof/>
              <w:sz w:val="22"/>
              <w:szCs w:val="22"/>
            </w:rPr>
          </w:pPr>
          <w:hyperlink w:anchor="_Toc58439701" w:history="1">
            <w:r w:rsidR="005E6CDD" w:rsidRPr="00AD79A7">
              <w:rPr>
                <w:rStyle w:val="Hyperlink"/>
                <w:bCs/>
                <w:noProof/>
              </w:rPr>
              <w:t>3.2.9</w:t>
            </w:r>
            <w:r w:rsidR="005E6CDD">
              <w:rPr>
                <w:rFonts w:asciiTheme="minorHAnsi" w:eastAsiaTheme="minorEastAsia" w:hAnsiTheme="minorHAnsi" w:cstheme="minorBidi"/>
                <w:noProof/>
                <w:sz w:val="22"/>
                <w:szCs w:val="22"/>
              </w:rPr>
              <w:tab/>
            </w:r>
            <w:r w:rsidR="005E6CDD" w:rsidRPr="00AD79A7">
              <w:rPr>
                <w:rStyle w:val="Hyperlink"/>
                <w:noProof/>
              </w:rPr>
              <w:t>Use-case: View cart</w:t>
            </w:r>
            <w:r w:rsidR="005E6CDD">
              <w:rPr>
                <w:noProof/>
                <w:webHidden/>
              </w:rPr>
              <w:tab/>
            </w:r>
            <w:r w:rsidR="005E6CDD">
              <w:rPr>
                <w:noProof/>
                <w:webHidden/>
              </w:rPr>
              <w:fldChar w:fldCharType="begin"/>
            </w:r>
            <w:r w:rsidR="005E6CDD">
              <w:rPr>
                <w:noProof/>
                <w:webHidden/>
              </w:rPr>
              <w:instrText xml:space="preserve"> PAGEREF _Toc58439701 \h </w:instrText>
            </w:r>
            <w:r w:rsidR="005E6CDD">
              <w:rPr>
                <w:noProof/>
                <w:webHidden/>
              </w:rPr>
            </w:r>
            <w:r w:rsidR="005E6CDD">
              <w:rPr>
                <w:noProof/>
                <w:webHidden/>
              </w:rPr>
              <w:fldChar w:fldCharType="separate"/>
            </w:r>
            <w:r w:rsidR="009A4DA9">
              <w:rPr>
                <w:noProof/>
                <w:webHidden/>
              </w:rPr>
              <w:t>17</w:t>
            </w:r>
            <w:r w:rsidR="005E6CDD">
              <w:rPr>
                <w:noProof/>
                <w:webHidden/>
              </w:rPr>
              <w:fldChar w:fldCharType="end"/>
            </w:r>
          </w:hyperlink>
        </w:p>
        <w:p w14:paraId="693555E3" w14:textId="67F5FB82" w:rsidR="005E6CDD" w:rsidRDefault="00D811F3">
          <w:pPr>
            <w:pStyle w:val="TOC3"/>
            <w:rPr>
              <w:rFonts w:asciiTheme="minorHAnsi" w:eastAsiaTheme="minorEastAsia" w:hAnsiTheme="minorHAnsi" w:cstheme="minorBidi"/>
              <w:noProof/>
              <w:sz w:val="22"/>
              <w:szCs w:val="22"/>
            </w:rPr>
          </w:pPr>
          <w:hyperlink w:anchor="_Toc58439702" w:history="1">
            <w:r w:rsidR="005E6CDD" w:rsidRPr="00AD79A7">
              <w:rPr>
                <w:rStyle w:val="Hyperlink"/>
                <w:bCs/>
                <w:noProof/>
              </w:rPr>
              <w:t>3.2.10</w:t>
            </w:r>
            <w:r w:rsidR="005E6CDD">
              <w:rPr>
                <w:rFonts w:asciiTheme="minorHAnsi" w:eastAsiaTheme="minorEastAsia" w:hAnsiTheme="minorHAnsi" w:cstheme="minorBidi"/>
                <w:noProof/>
                <w:sz w:val="22"/>
                <w:szCs w:val="22"/>
              </w:rPr>
              <w:tab/>
            </w:r>
            <w:r w:rsidR="005E6CDD" w:rsidRPr="00AD79A7">
              <w:rPr>
                <w:rStyle w:val="Hyperlink"/>
                <w:noProof/>
              </w:rPr>
              <w:t>Use-case: Edit product in cart</w:t>
            </w:r>
            <w:r w:rsidR="005E6CDD">
              <w:rPr>
                <w:noProof/>
                <w:webHidden/>
              </w:rPr>
              <w:tab/>
            </w:r>
            <w:r w:rsidR="005E6CDD">
              <w:rPr>
                <w:noProof/>
                <w:webHidden/>
              </w:rPr>
              <w:fldChar w:fldCharType="begin"/>
            </w:r>
            <w:r w:rsidR="005E6CDD">
              <w:rPr>
                <w:noProof/>
                <w:webHidden/>
              </w:rPr>
              <w:instrText xml:space="preserve"> PAGEREF _Toc58439702 \h </w:instrText>
            </w:r>
            <w:r w:rsidR="005E6CDD">
              <w:rPr>
                <w:noProof/>
                <w:webHidden/>
              </w:rPr>
            </w:r>
            <w:r w:rsidR="005E6CDD">
              <w:rPr>
                <w:noProof/>
                <w:webHidden/>
              </w:rPr>
              <w:fldChar w:fldCharType="separate"/>
            </w:r>
            <w:r w:rsidR="009A4DA9">
              <w:rPr>
                <w:noProof/>
                <w:webHidden/>
              </w:rPr>
              <w:t>18</w:t>
            </w:r>
            <w:r w:rsidR="005E6CDD">
              <w:rPr>
                <w:noProof/>
                <w:webHidden/>
              </w:rPr>
              <w:fldChar w:fldCharType="end"/>
            </w:r>
          </w:hyperlink>
        </w:p>
        <w:p w14:paraId="3E2CC42D" w14:textId="45416ACB" w:rsidR="005E6CDD" w:rsidRDefault="00D811F3">
          <w:pPr>
            <w:pStyle w:val="TOC3"/>
            <w:rPr>
              <w:rFonts w:asciiTheme="minorHAnsi" w:eastAsiaTheme="minorEastAsia" w:hAnsiTheme="minorHAnsi" w:cstheme="minorBidi"/>
              <w:noProof/>
              <w:sz w:val="22"/>
              <w:szCs w:val="22"/>
            </w:rPr>
          </w:pPr>
          <w:hyperlink w:anchor="_Toc58439703" w:history="1">
            <w:r w:rsidR="005E6CDD" w:rsidRPr="00AD79A7">
              <w:rPr>
                <w:rStyle w:val="Hyperlink"/>
                <w:noProof/>
              </w:rPr>
              <w:t>3.2.11</w:t>
            </w:r>
            <w:r w:rsidR="005E6CDD">
              <w:rPr>
                <w:rFonts w:asciiTheme="minorHAnsi" w:eastAsiaTheme="minorEastAsia" w:hAnsiTheme="minorHAnsi" w:cstheme="minorBidi"/>
                <w:noProof/>
                <w:sz w:val="22"/>
                <w:szCs w:val="22"/>
              </w:rPr>
              <w:tab/>
            </w:r>
            <w:r w:rsidR="005E6CDD" w:rsidRPr="00AD79A7">
              <w:rPr>
                <w:rStyle w:val="Hyperlink"/>
                <w:noProof/>
              </w:rPr>
              <w:t>Use-case: Remove product from cart</w:t>
            </w:r>
            <w:r w:rsidR="005E6CDD">
              <w:rPr>
                <w:noProof/>
                <w:webHidden/>
              </w:rPr>
              <w:tab/>
            </w:r>
            <w:r w:rsidR="005E6CDD">
              <w:rPr>
                <w:noProof/>
                <w:webHidden/>
              </w:rPr>
              <w:fldChar w:fldCharType="begin"/>
            </w:r>
            <w:r w:rsidR="005E6CDD">
              <w:rPr>
                <w:noProof/>
                <w:webHidden/>
              </w:rPr>
              <w:instrText xml:space="preserve"> PAGEREF _Toc58439703 \h </w:instrText>
            </w:r>
            <w:r w:rsidR="005E6CDD">
              <w:rPr>
                <w:noProof/>
                <w:webHidden/>
              </w:rPr>
            </w:r>
            <w:r w:rsidR="005E6CDD">
              <w:rPr>
                <w:noProof/>
                <w:webHidden/>
              </w:rPr>
              <w:fldChar w:fldCharType="separate"/>
            </w:r>
            <w:r w:rsidR="009A4DA9">
              <w:rPr>
                <w:noProof/>
                <w:webHidden/>
              </w:rPr>
              <w:t>18</w:t>
            </w:r>
            <w:r w:rsidR="005E6CDD">
              <w:rPr>
                <w:noProof/>
                <w:webHidden/>
              </w:rPr>
              <w:fldChar w:fldCharType="end"/>
            </w:r>
          </w:hyperlink>
        </w:p>
        <w:p w14:paraId="566EBC9A" w14:textId="251CB52B" w:rsidR="005E6CDD" w:rsidRDefault="00D811F3">
          <w:pPr>
            <w:pStyle w:val="TOC3"/>
            <w:rPr>
              <w:rFonts w:asciiTheme="minorHAnsi" w:eastAsiaTheme="minorEastAsia" w:hAnsiTheme="minorHAnsi" w:cstheme="minorBidi"/>
              <w:noProof/>
              <w:sz w:val="22"/>
              <w:szCs w:val="22"/>
            </w:rPr>
          </w:pPr>
          <w:hyperlink w:anchor="_Toc58439704" w:history="1">
            <w:r w:rsidR="005E6CDD" w:rsidRPr="00AD79A7">
              <w:rPr>
                <w:rStyle w:val="Hyperlink"/>
                <w:noProof/>
              </w:rPr>
              <w:t>3.2.12</w:t>
            </w:r>
            <w:r w:rsidR="005E6CDD">
              <w:rPr>
                <w:rFonts w:asciiTheme="minorHAnsi" w:eastAsiaTheme="minorEastAsia" w:hAnsiTheme="minorHAnsi" w:cstheme="minorBidi"/>
                <w:noProof/>
                <w:sz w:val="22"/>
                <w:szCs w:val="22"/>
              </w:rPr>
              <w:tab/>
            </w:r>
            <w:r w:rsidR="005E6CDD" w:rsidRPr="00AD79A7">
              <w:rPr>
                <w:rStyle w:val="Hyperlink"/>
                <w:noProof/>
              </w:rPr>
              <w:t>Use-case: Add a product to cart</w:t>
            </w:r>
            <w:r w:rsidR="005E6CDD">
              <w:rPr>
                <w:noProof/>
                <w:webHidden/>
              </w:rPr>
              <w:tab/>
            </w:r>
            <w:r w:rsidR="005E6CDD">
              <w:rPr>
                <w:noProof/>
                <w:webHidden/>
              </w:rPr>
              <w:fldChar w:fldCharType="begin"/>
            </w:r>
            <w:r w:rsidR="005E6CDD">
              <w:rPr>
                <w:noProof/>
                <w:webHidden/>
              </w:rPr>
              <w:instrText xml:space="preserve"> PAGEREF _Toc58439704 \h </w:instrText>
            </w:r>
            <w:r w:rsidR="005E6CDD">
              <w:rPr>
                <w:noProof/>
                <w:webHidden/>
              </w:rPr>
            </w:r>
            <w:r w:rsidR="005E6CDD">
              <w:rPr>
                <w:noProof/>
                <w:webHidden/>
              </w:rPr>
              <w:fldChar w:fldCharType="separate"/>
            </w:r>
            <w:r w:rsidR="009A4DA9">
              <w:rPr>
                <w:noProof/>
                <w:webHidden/>
              </w:rPr>
              <w:t>18</w:t>
            </w:r>
            <w:r w:rsidR="005E6CDD">
              <w:rPr>
                <w:noProof/>
                <w:webHidden/>
              </w:rPr>
              <w:fldChar w:fldCharType="end"/>
            </w:r>
          </w:hyperlink>
        </w:p>
        <w:p w14:paraId="71463A02" w14:textId="2DEF623B" w:rsidR="005E6CDD" w:rsidRDefault="00D811F3">
          <w:pPr>
            <w:pStyle w:val="TOC3"/>
            <w:rPr>
              <w:rFonts w:asciiTheme="minorHAnsi" w:eastAsiaTheme="minorEastAsia" w:hAnsiTheme="minorHAnsi" w:cstheme="minorBidi"/>
              <w:noProof/>
              <w:sz w:val="22"/>
              <w:szCs w:val="22"/>
            </w:rPr>
          </w:pPr>
          <w:hyperlink w:anchor="_Toc58439705" w:history="1">
            <w:r w:rsidR="005E6CDD" w:rsidRPr="00AD79A7">
              <w:rPr>
                <w:rStyle w:val="Hyperlink"/>
                <w:noProof/>
              </w:rPr>
              <w:t>3.2.13</w:t>
            </w:r>
            <w:r w:rsidR="005E6CDD">
              <w:rPr>
                <w:rFonts w:asciiTheme="minorHAnsi" w:eastAsiaTheme="minorEastAsia" w:hAnsiTheme="minorHAnsi" w:cstheme="minorBidi"/>
                <w:noProof/>
                <w:sz w:val="22"/>
                <w:szCs w:val="22"/>
              </w:rPr>
              <w:tab/>
            </w:r>
            <w:r w:rsidR="005E6CDD" w:rsidRPr="00AD79A7">
              <w:rPr>
                <w:rStyle w:val="Hyperlink"/>
                <w:noProof/>
              </w:rPr>
              <w:t>Use-case: Payment</w:t>
            </w:r>
            <w:r w:rsidR="005E6CDD">
              <w:rPr>
                <w:noProof/>
                <w:webHidden/>
              </w:rPr>
              <w:tab/>
            </w:r>
            <w:r w:rsidR="005E6CDD">
              <w:rPr>
                <w:noProof/>
                <w:webHidden/>
              </w:rPr>
              <w:fldChar w:fldCharType="begin"/>
            </w:r>
            <w:r w:rsidR="005E6CDD">
              <w:rPr>
                <w:noProof/>
                <w:webHidden/>
              </w:rPr>
              <w:instrText xml:space="preserve"> PAGEREF _Toc58439705 \h </w:instrText>
            </w:r>
            <w:r w:rsidR="005E6CDD">
              <w:rPr>
                <w:noProof/>
                <w:webHidden/>
              </w:rPr>
            </w:r>
            <w:r w:rsidR="005E6CDD">
              <w:rPr>
                <w:noProof/>
                <w:webHidden/>
              </w:rPr>
              <w:fldChar w:fldCharType="separate"/>
            </w:r>
            <w:r w:rsidR="009A4DA9">
              <w:rPr>
                <w:noProof/>
                <w:webHidden/>
              </w:rPr>
              <w:t>19</w:t>
            </w:r>
            <w:r w:rsidR="005E6CDD">
              <w:rPr>
                <w:noProof/>
                <w:webHidden/>
              </w:rPr>
              <w:fldChar w:fldCharType="end"/>
            </w:r>
          </w:hyperlink>
        </w:p>
        <w:p w14:paraId="2E2C454E" w14:textId="12E8E0FC" w:rsidR="005E6CDD" w:rsidRDefault="00D811F3">
          <w:pPr>
            <w:pStyle w:val="TOC3"/>
            <w:rPr>
              <w:rFonts w:asciiTheme="minorHAnsi" w:eastAsiaTheme="minorEastAsia" w:hAnsiTheme="minorHAnsi" w:cstheme="minorBidi"/>
              <w:noProof/>
              <w:sz w:val="22"/>
              <w:szCs w:val="22"/>
            </w:rPr>
          </w:pPr>
          <w:hyperlink w:anchor="_Toc58439706" w:history="1">
            <w:r w:rsidR="005E6CDD" w:rsidRPr="00AD79A7">
              <w:rPr>
                <w:rStyle w:val="Hyperlink"/>
                <w:noProof/>
              </w:rPr>
              <w:t>3.2.14</w:t>
            </w:r>
            <w:r w:rsidR="005E6CDD">
              <w:rPr>
                <w:rFonts w:asciiTheme="minorHAnsi" w:eastAsiaTheme="minorEastAsia" w:hAnsiTheme="minorHAnsi" w:cstheme="minorBidi"/>
                <w:noProof/>
                <w:sz w:val="22"/>
                <w:szCs w:val="22"/>
              </w:rPr>
              <w:tab/>
            </w:r>
            <w:r w:rsidR="005E6CDD" w:rsidRPr="00AD79A7">
              <w:rPr>
                <w:rStyle w:val="Hyperlink"/>
                <w:noProof/>
              </w:rPr>
              <w:t>Use-case: Payment on delivery</w:t>
            </w:r>
            <w:r w:rsidR="005E6CDD">
              <w:rPr>
                <w:noProof/>
                <w:webHidden/>
              </w:rPr>
              <w:tab/>
            </w:r>
            <w:r w:rsidR="005E6CDD">
              <w:rPr>
                <w:noProof/>
                <w:webHidden/>
              </w:rPr>
              <w:fldChar w:fldCharType="begin"/>
            </w:r>
            <w:r w:rsidR="005E6CDD">
              <w:rPr>
                <w:noProof/>
                <w:webHidden/>
              </w:rPr>
              <w:instrText xml:space="preserve"> PAGEREF _Toc58439706 \h </w:instrText>
            </w:r>
            <w:r w:rsidR="005E6CDD">
              <w:rPr>
                <w:noProof/>
                <w:webHidden/>
              </w:rPr>
            </w:r>
            <w:r w:rsidR="005E6CDD">
              <w:rPr>
                <w:noProof/>
                <w:webHidden/>
              </w:rPr>
              <w:fldChar w:fldCharType="separate"/>
            </w:r>
            <w:r w:rsidR="009A4DA9">
              <w:rPr>
                <w:noProof/>
                <w:webHidden/>
              </w:rPr>
              <w:t>20</w:t>
            </w:r>
            <w:r w:rsidR="005E6CDD">
              <w:rPr>
                <w:noProof/>
                <w:webHidden/>
              </w:rPr>
              <w:fldChar w:fldCharType="end"/>
            </w:r>
          </w:hyperlink>
        </w:p>
        <w:p w14:paraId="736B8E6F" w14:textId="6421A65D" w:rsidR="005E6CDD" w:rsidRDefault="00D811F3">
          <w:pPr>
            <w:pStyle w:val="TOC3"/>
            <w:rPr>
              <w:rFonts w:asciiTheme="minorHAnsi" w:eastAsiaTheme="minorEastAsia" w:hAnsiTheme="minorHAnsi" w:cstheme="minorBidi"/>
              <w:noProof/>
              <w:sz w:val="22"/>
              <w:szCs w:val="22"/>
            </w:rPr>
          </w:pPr>
          <w:hyperlink w:anchor="_Toc58439707" w:history="1">
            <w:r w:rsidR="005E6CDD" w:rsidRPr="00AD79A7">
              <w:rPr>
                <w:rStyle w:val="Hyperlink"/>
                <w:noProof/>
              </w:rPr>
              <w:t>3.2.15</w:t>
            </w:r>
            <w:r w:rsidR="005E6CDD">
              <w:rPr>
                <w:rFonts w:asciiTheme="minorHAnsi" w:eastAsiaTheme="minorEastAsia" w:hAnsiTheme="minorHAnsi" w:cstheme="minorBidi"/>
                <w:noProof/>
                <w:sz w:val="22"/>
                <w:szCs w:val="22"/>
              </w:rPr>
              <w:tab/>
            </w:r>
            <w:r w:rsidR="005E6CDD" w:rsidRPr="00AD79A7">
              <w:rPr>
                <w:rStyle w:val="Hyperlink"/>
                <w:noProof/>
              </w:rPr>
              <w:t>Use-case: Payment online</w:t>
            </w:r>
            <w:r w:rsidR="005E6CDD">
              <w:rPr>
                <w:noProof/>
                <w:webHidden/>
              </w:rPr>
              <w:tab/>
            </w:r>
            <w:r w:rsidR="005E6CDD">
              <w:rPr>
                <w:noProof/>
                <w:webHidden/>
              </w:rPr>
              <w:fldChar w:fldCharType="begin"/>
            </w:r>
            <w:r w:rsidR="005E6CDD">
              <w:rPr>
                <w:noProof/>
                <w:webHidden/>
              </w:rPr>
              <w:instrText xml:space="preserve"> PAGEREF _Toc58439707 \h </w:instrText>
            </w:r>
            <w:r w:rsidR="005E6CDD">
              <w:rPr>
                <w:noProof/>
                <w:webHidden/>
              </w:rPr>
            </w:r>
            <w:r w:rsidR="005E6CDD">
              <w:rPr>
                <w:noProof/>
                <w:webHidden/>
              </w:rPr>
              <w:fldChar w:fldCharType="separate"/>
            </w:r>
            <w:r w:rsidR="009A4DA9">
              <w:rPr>
                <w:noProof/>
                <w:webHidden/>
              </w:rPr>
              <w:t>21</w:t>
            </w:r>
            <w:r w:rsidR="005E6CDD">
              <w:rPr>
                <w:noProof/>
                <w:webHidden/>
              </w:rPr>
              <w:fldChar w:fldCharType="end"/>
            </w:r>
          </w:hyperlink>
        </w:p>
        <w:p w14:paraId="00443502" w14:textId="3DE2E478" w:rsidR="005E6CDD" w:rsidRDefault="00D811F3">
          <w:pPr>
            <w:pStyle w:val="TOC3"/>
            <w:rPr>
              <w:rFonts w:asciiTheme="minorHAnsi" w:eastAsiaTheme="minorEastAsia" w:hAnsiTheme="minorHAnsi" w:cstheme="minorBidi"/>
              <w:noProof/>
              <w:sz w:val="22"/>
              <w:szCs w:val="22"/>
            </w:rPr>
          </w:pPr>
          <w:hyperlink w:anchor="_Toc58439708" w:history="1">
            <w:r w:rsidR="005E6CDD" w:rsidRPr="00AD79A7">
              <w:rPr>
                <w:rStyle w:val="Hyperlink"/>
                <w:noProof/>
              </w:rPr>
              <w:t>3.2.16</w:t>
            </w:r>
            <w:r w:rsidR="005E6CDD">
              <w:rPr>
                <w:rFonts w:asciiTheme="minorHAnsi" w:eastAsiaTheme="minorEastAsia" w:hAnsiTheme="minorHAnsi" w:cstheme="minorBidi"/>
                <w:noProof/>
                <w:sz w:val="22"/>
                <w:szCs w:val="22"/>
              </w:rPr>
              <w:tab/>
            </w:r>
            <w:r w:rsidR="005E6CDD" w:rsidRPr="00AD79A7">
              <w:rPr>
                <w:rStyle w:val="Hyperlink"/>
                <w:noProof/>
              </w:rPr>
              <w:t>Use-case: Add new product</w:t>
            </w:r>
            <w:r w:rsidR="005E6CDD">
              <w:rPr>
                <w:noProof/>
                <w:webHidden/>
              </w:rPr>
              <w:tab/>
            </w:r>
            <w:r w:rsidR="005E6CDD">
              <w:rPr>
                <w:noProof/>
                <w:webHidden/>
              </w:rPr>
              <w:fldChar w:fldCharType="begin"/>
            </w:r>
            <w:r w:rsidR="005E6CDD">
              <w:rPr>
                <w:noProof/>
                <w:webHidden/>
              </w:rPr>
              <w:instrText xml:space="preserve"> PAGEREF _Toc58439708 \h </w:instrText>
            </w:r>
            <w:r w:rsidR="005E6CDD">
              <w:rPr>
                <w:noProof/>
                <w:webHidden/>
              </w:rPr>
            </w:r>
            <w:r w:rsidR="005E6CDD">
              <w:rPr>
                <w:noProof/>
                <w:webHidden/>
              </w:rPr>
              <w:fldChar w:fldCharType="separate"/>
            </w:r>
            <w:r w:rsidR="009A4DA9">
              <w:rPr>
                <w:noProof/>
                <w:webHidden/>
              </w:rPr>
              <w:t>21</w:t>
            </w:r>
            <w:r w:rsidR="005E6CDD">
              <w:rPr>
                <w:noProof/>
                <w:webHidden/>
              </w:rPr>
              <w:fldChar w:fldCharType="end"/>
            </w:r>
          </w:hyperlink>
        </w:p>
        <w:p w14:paraId="53B24ACB" w14:textId="3EB85560" w:rsidR="005E6CDD" w:rsidRDefault="00D811F3">
          <w:pPr>
            <w:pStyle w:val="TOC3"/>
            <w:rPr>
              <w:rFonts w:asciiTheme="minorHAnsi" w:eastAsiaTheme="minorEastAsia" w:hAnsiTheme="minorHAnsi" w:cstheme="minorBidi"/>
              <w:noProof/>
              <w:sz w:val="22"/>
              <w:szCs w:val="22"/>
            </w:rPr>
          </w:pPr>
          <w:hyperlink w:anchor="_Toc58439709" w:history="1">
            <w:r w:rsidR="005E6CDD" w:rsidRPr="00AD79A7">
              <w:rPr>
                <w:rStyle w:val="Hyperlink"/>
                <w:noProof/>
              </w:rPr>
              <w:t>3.2.17</w:t>
            </w:r>
            <w:r w:rsidR="005E6CDD">
              <w:rPr>
                <w:rFonts w:asciiTheme="minorHAnsi" w:eastAsiaTheme="minorEastAsia" w:hAnsiTheme="minorHAnsi" w:cstheme="minorBidi"/>
                <w:noProof/>
                <w:sz w:val="22"/>
                <w:szCs w:val="22"/>
              </w:rPr>
              <w:tab/>
            </w:r>
            <w:r w:rsidR="005E6CDD" w:rsidRPr="00AD79A7">
              <w:rPr>
                <w:rStyle w:val="Hyperlink"/>
                <w:noProof/>
              </w:rPr>
              <w:t>Use-case: Edit product</w:t>
            </w:r>
            <w:r w:rsidR="005E6CDD">
              <w:rPr>
                <w:noProof/>
                <w:webHidden/>
              </w:rPr>
              <w:tab/>
            </w:r>
            <w:r w:rsidR="005E6CDD">
              <w:rPr>
                <w:noProof/>
                <w:webHidden/>
              </w:rPr>
              <w:fldChar w:fldCharType="begin"/>
            </w:r>
            <w:r w:rsidR="005E6CDD">
              <w:rPr>
                <w:noProof/>
                <w:webHidden/>
              </w:rPr>
              <w:instrText xml:space="preserve"> PAGEREF _Toc58439709 \h </w:instrText>
            </w:r>
            <w:r w:rsidR="005E6CDD">
              <w:rPr>
                <w:noProof/>
                <w:webHidden/>
              </w:rPr>
            </w:r>
            <w:r w:rsidR="005E6CDD">
              <w:rPr>
                <w:noProof/>
                <w:webHidden/>
              </w:rPr>
              <w:fldChar w:fldCharType="separate"/>
            </w:r>
            <w:r w:rsidR="009A4DA9">
              <w:rPr>
                <w:noProof/>
                <w:webHidden/>
              </w:rPr>
              <w:t>22</w:t>
            </w:r>
            <w:r w:rsidR="005E6CDD">
              <w:rPr>
                <w:noProof/>
                <w:webHidden/>
              </w:rPr>
              <w:fldChar w:fldCharType="end"/>
            </w:r>
          </w:hyperlink>
        </w:p>
        <w:p w14:paraId="79EC2902" w14:textId="3F540872" w:rsidR="005E6CDD" w:rsidRDefault="00D811F3">
          <w:pPr>
            <w:pStyle w:val="TOC3"/>
            <w:rPr>
              <w:rFonts w:asciiTheme="minorHAnsi" w:eastAsiaTheme="minorEastAsia" w:hAnsiTheme="minorHAnsi" w:cstheme="minorBidi"/>
              <w:noProof/>
              <w:sz w:val="22"/>
              <w:szCs w:val="22"/>
            </w:rPr>
          </w:pPr>
          <w:hyperlink w:anchor="_Toc58439710" w:history="1">
            <w:r w:rsidR="005E6CDD" w:rsidRPr="00AD79A7">
              <w:rPr>
                <w:rStyle w:val="Hyperlink"/>
                <w:noProof/>
              </w:rPr>
              <w:t>3.2.18</w:t>
            </w:r>
            <w:r w:rsidR="005E6CDD">
              <w:rPr>
                <w:rFonts w:asciiTheme="minorHAnsi" w:eastAsiaTheme="minorEastAsia" w:hAnsiTheme="minorHAnsi" w:cstheme="minorBidi"/>
                <w:noProof/>
                <w:sz w:val="22"/>
                <w:szCs w:val="22"/>
              </w:rPr>
              <w:tab/>
            </w:r>
            <w:r w:rsidR="005E6CDD" w:rsidRPr="00AD79A7">
              <w:rPr>
                <w:rStyle w:val="Hyperlink"/>
                <w:noProof/>
              </w:rPr>
              <w:t>Use-case: Delete product</w:t>
            </w:r>
            <w:r w:rsidR="005E6CDD">
              <w:rPr>
                <w:noProof/>
                <w:webHidden/>
              </w:rPr>
              <w:tab/>
            </w:r>
            <w:r w:rsidR="005E6CDD">
              <w:rPr>
                <w:noProof/>
                <w:webHidden/>
              </w:rPr>
              <w:fldChar w:fldCharType="begin"/>
            </w:r>
            <w:r w:rsidR="005E6CDD">
              <w:rPr>
                <w:noProof/>
                <w:webHidden/>
              </w:rPr>
              <w:instrText xml:space="preserve"> PAGEREF _Toc58439710 \h </w:instrText>
            </w:r>
            <w:r w:rsidR="005E6CDD">
              <w:rPr>
                <w:noProof/>
                <w:webHidden/>
              </w:rPr>
            </w:r>
            <w:r w:rsidR="005E6CDD">
              <w:rPr>
                <w:noProof/>
                <w:webHidden/>
              </w:rPr>
              <w:fldChar w:fldCharType="separate"/>
            </w:r>
            <w:r w:rsidR="009A4DA9">
              <w:rPr>
                <w:noProof/>
                <w:webHidden/>
              </w:rPr>
              <w:t>22</w:t>
            </w:r>
            <w:r w:rsidR="005E6CDD">
              <w:rPr>
                <w:noProof/>
                <w:webHidden/>
              </w:rPr>
              <w:fldChar w:fldCharType="end"/>
            </w:r>
          </w:hyperlink>
        </w:p>
        <w:p w14:paraId="73EE2317" w14:textId="21AEA626" w:rsidR="005E6CDD" w:rsidRDefault="00D811F3">
          <w:pPr>
            <w:pStyle w:val="TOC1"/>
            <w:tabs>
              <w:tab w:val="left" w:pos="432"/>
            </w:tabs>
            <w:rPr>
              <w:rFonts w:asciiTheme="minorHAnsi" w:eastAsiaTheme="minorEastAsia" w:hAnsiTheme="minorHAnsi" w:cstheme="minorBidi"/>
              <w:noProof/>
              <w:sz w:val="22"/>
              <w:szCs w:val="22"/>
            </w:rPr>
          </w:pPr>
          <w:hyperlink w:anchor="_Toc58439711" w:history="1">
            <w:r w:rsidR="005E6CDD" w:rsidRPr="00AD79A7">
              <w:rPr>
                <w:rStyle w:val="Hyperlink"/>
                <w:noProof/>
              </w:rPr>
              <w:t>4.</w:t>
            </w:r>
            <w:r w:rsidR="005E6CDD">
              <w:rPr>
                <w:rFonts w:asciiTheme="minorHAnsi" w:eastAsiaTheme="minorEastAsia" w:hAnsiTheme="minorHAnsi" w:cstheme="minorBidi"/>
                <w:noProof/>
                <w:sz w:val="22"/>
                <w:szCs w:val="22"/>
              </w:rPr>
              <w:tab/>
            </w:r>
            <w:r w:rsidR="005E6CDD" w:rsidRPr="005E6CDD">
              <w:rPr>
                <w:rStyle w:val="Hyperlink"/>
                <w:b/>
                <w:bCs/>
                <w:noProof/>
                <w:sz w:val="24"/>
                <w:szCs w:val="24"/>
              </w:rPr>
              <w:t>Logical View</w:t>
            </w:r>
            <w:r w:rsidR="005E6CDD">
              <w:rPr>
                <w:noProof/>
                <w:webHidden/>
              </w:rPr>
              <w:tab/>
            </w:r>
            <w:r w:rsidR="005E6CDD">
              <w:rPr>
                <w:noProof/>
                <w:webHidden/>
              </w:rPr>
              <w:fldChar w:fldCharType="begin"/>
            </w:r>
            <w:r w:rsidR="005E6CDD">
              <w:rPr>
                <w:noProof/>
                <w:webHidden/>
              </w:rPr>
              <w:instrText xml:space="preserve"> PAGEREF _Toc58439711 \h </w:instrText>
            </w:r>
            <w:r w:rsidR="005E6CDD">
              <w:rPr>
                <w:noProof/>
                <w:webHidden/>
              </w:rPr>
            </w:r>
            <w:r w:rsidR="005E6CDD">
              <w:rPr>
                <w:noProof/>
                <w:webHidden/>
              </w:rPr>
              <w:fldChar w:fldCharType="separate"/>
            </w:r>
            <w:r w:rsidR="009A4DA9">
              <w:rPr>
                <w:noProof/>
                <w:webHidden/>
              </w:rPr>
              <w:t>24</w:t>
            </w:r>
            <w:r w:rsidR="005E6CDD">
              <w:rPr>
                <w:noProof/>
                <w:webHidden/>
              </w:rPr>
              <w:fldChar w:fldCharType="end"/>
            </w:r>
          </w:hyperlink>
        </w:p>
        <w:p w14:paraId="11C522D1" w14:textId="6B9D3E5B" w:rsidR="005E6CDD" w:rsidRDefault="00D811F3">
          <w:pPr>
            <w:pStyle w:val="TOC2"/>
            <w:tabs>
              <w:tab w:val="left" w:pos="1000"/>
            </w:tabs>
            <w:rPr>
              <w:rFonts w:asciiTheme="minorHAnsi" w:eastAsiaTheme="minorEastAsia" w:hAnsiTheme="minorHAnsi" w:cstheme="minorBidi"/>
              <w:noProof/>
              <w:sz w:val="22"/>
              <w:szCs w:val="22"/>
            </w:rPr>
          </w:pPr>
          <w:hyperlink w:anchor="_Toc58439712" w:history="1">
            <w:r w:rsidR="005E6CDD" w:rsidRPr="00AD79A7">
              <w:rPr>
                <w:rStyle w:val="Hyperlink"/>
                <w:noProof/>
              </w:rPr>
              <w:t>4.1</w:t>
            </w:r>
            <w:r w:rsidR="005E6CDD">
              <w:rPr>
                <w:rFonts w:asciiTheme="minorHAnsi" w:eastAsiaTheme="minorEastAsia" w:hAnsiTheme="minorHAnsi" w:cstheme="minorBidi"/>
                <w:noProof/>
                <w:sz w:val="22"/>
                <w:szCs w:val="22"/>
              </w:rPr>
              <w:tab/>
            </w:r>
            <w:r w:rsidR="005E6CDD" w:rsidRPr="005E6CDD">
              <w:rPr>
                <w:rStyle w:val="Hyperlink"/>
                <w:b/>
                <w:bCs/>
                <w:noProof/>
              </w:rPr>
              <w:t>Overview</w:t>
            </w:r>
            <w:r w:rsidR="005E6CDD">
              <w:rPr>
                <w:noProof/>
                <w:webHidden/>
              </w:rPr>
              <w:tab/>
            </w:r>
            <w:r w:rsidR="005E6CDD">
              <w:rPr>
                <w:noProof/>
                <w:webHidden/>
              </w:rPr>
              <w:fldChar w:fldCharType="begin"/>
            </w:r>
            <w:r w:rsidR="005E6CDD">
              <w:rPr>
                <w:noProof/>
                <w:webHidden/>
              </w:rPr>
              <w:instrText xml:space="preserve"> PAGEREF _Toc58439712 \h </w:instrText>
            </w:r>
            <w:r w:rsidR="005E6CDD">
              <w:rPr>
                <w:noProof/>
                <w:webHidden/>
              </w:rPr>
            </w:r>
            <w:r w:rsidR="005E6CDD">
              <w:rPr>
                <w:noProof/>
                <w:webHidden/>
              </w:rPr>
              <w:fldChar w:fldCharType="separate"/>
            </w:r>
            <w:r w:rsidR="009A4DA9">
              <w:rPr>
                <w:noProof/>
                <w:webHidden/>
              </w:rPr>
              <w:t>24</w:t>
            </w:r>
            <w:r w:rsidR="005E6CDD">
              <w:rPr>
                <w:noProof/>
                <w:webHidden/>
              </w:rPr>
              <w:fldChar w:fldCharType="end"/>
            </w:r>
          </w:hyperlink>
        </w:p>
        <w:p w14:paraId="52D57056" w14:textId="3D715543" w:rsidR="005E6CDD" w:rsidRDefault="00D811F3">
          <w:pPr>
            <w:pStyle w:val="TOC3"/>
            <w:rPr>
              <w:rFonts w:asciiTheme="minorHAnsi" w:eastAsiaTheme="minorEastAsia" w:hAnsiTheme="minorHAnsi" w:cstheme="minorBidi"/>
              <w:noProof/>
              <w:sz w:val="22"/>
              <w:szCs w:val="22"/>
            </w:rPr>
          </w:pPr>
          <w:hyperlink w:anchor="_Toc58439713" w:history="1">
            <w:r w:rsidR="005E6CDD" w:rsidRPr="00AD79A7">
              <w:rPr>
                <w:rStyle w:val="Hyperlink"/>
                <w:bCs/>
                <w:iCs/>
                <w:noProof/>
              </w:rPr>
              <w:t>4.1.1</w:t>
            </w:r>
            <w:r w:rsidR="005E6CDD">
              <w:rPr>
                <w:rFonts w:asciiTheme="minorHAnsi" w:eastAsiaTheme="minorEastAsia" w:hAnsiTheme="minorHAnsi" w:cstheme="minorBidi"/>
                <w:noProof/>
                <w:sz w:val="22"/>
                <w:szCs w:val="22"/>
              </w:rPr>
              <w:tab/>
            </w:r>
            <w:r w:rsidR="005E6CDD" w:rsidRPr="00AD79A7">
              <w:rPr>
                <w:rStyle w:val="Hyperlink"/>
                <w:iCs/>
                <w:noProof/>
              </w:rPr>
              <w:t>The</w:t>
            </w:r>
            <w:r w:rsidR="005E6CDD" w:rsidRPr="00AD79A7">
              <w:rPr>
                <w:rStyle w:val="Hyperlink"/>
                <w:bCs/>
                <w:iCs/>
                <w:noProof/>
              </w:rPr>
              <w:t xml:space="preserve"> </w:t>
            </w:r>
            <w:r w:rsidR="005E6CDD" w:rsidRPr="00AD79A7">
              <w:rPr>
                <w:rStyle w:val="Hyperlink"/>
                <w:iCs/>
                <w:noProof/>
              </w:rPr>
              <w:t>subsystem</w:t>
            </w:r>
            <w:r w:rsidR="005E6CDD">
              <w:rPr>
                <w:noProof/>
                <w:webHidden/>
              </w:rPr>
              <w:tab/>
            </w:r>
            <w:r w:rsidR="005E6CDD">
              <w:rPr>
                <w:noProof/>
                <w:webHidden/>
              </w:rPr>
              <w:fldChar w:fldCharType="begin"/>
            </w:r>
            <w:r w:rsidR="005E6CDD">
              <w:rPr>
                <w:noProof/>
                <w:webHidden/>
              </w:rPr>
              <w:instrText xml:space="preserve"> PAGEREF _Toc58439713 \h </w:instrText>
            </w:r>
            <w:r w:rsidR="005E6CDD">
              <w:rPr>
                <w:noProof/>
                <w:webHidden/>
              </w:rPr>
            </w:r>
            <w:r w:rsidR="005E6CDD">
              <w:rPr>
                <w:noProof/>
                <w:webHidden/>
              </w:rPr>
              <w:fldChar w:fldCharType="separate"/>
            </w:r>
            <w:r w:rsidR="009A4DA9">
              <w:rPr>
                <w:noProof/>
                <w:webHidden/>
              </w:rPr>
              <w:t>24</w:t>
            </w:r>
            <w:r w:rsidR="005E6CDD">
              <w:rPr>
                <w:noProof/>
                <w:webHidden/>
              </w:rPr>
              <w:fldChar w:fldCharType="end"/>
            </w:r>
          </w:hyperlink>
        </w:p>
        <w:p w14:paraId="614366DC" w14:textId="2C8EEC2B"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714" w:history="1">
            <w:r w:rsidR="005E6CDD" w:rsidRPr="005E6CDD">
              <w:rPr>
                <w:rStyle w:val="Hyperlink"/>
                <w:b/>
                <w:bCs/>
                <w:noProof/>
              </w:rPr>
              <w:t>4.2</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MVC model</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_Toc58439714 \h </w:instrText>
            </w:r>
            <w:r w:rsidR="005E6CDD" w:rsidRPr="005E6CDD">
              <w:rPr>
                <w:b/>
                <w:bCs/>
                <w:noProof/>
                <w:webHidden/>
              </w:rPr>
            </w:r>
            <w:r w:rsidR="005E6CDD" w:rsidRPr="005E6CDD">
              <w:rPr>
                <w:b/>
                <w:bCs/>
                <w:noProof/>
                <w:webHidden/>
              </w:rPr>
              <w:fldChar w:fldCharType="separate"/>
            </w:r>
            <w:r w:rsidR="009A4DA9">
              <w:rPr>
                <w:b/>
                <w:bCs/>
                <w:noProof/>
                <w:webHidden/>
              </w:rPr>
              <w:t>24</w:t>
            </w:r>
            <w:r w:rsidR="005E6CDD" w:rsidRPr="005E6CDD">
              <w:rPr>
                <w:b/>
                <w:bCs/>
                <w:noProof/>
                <w:webHidden/>
              </w:rPr>
              <w:fldChar w:fldCharType="end"/>
            </w:r>
          </w:hyperlink>
        </w:p>
        <w:p w14:paraId="71CDFB08" w14:textId="627F6DFF" w:rsidR="005E6CDD" w:rsidRDefault="00D811F3">
          <w:pPr>
            <w:pStyle w:val="TOC3"/>
            <w:rPr>
              <w:rFonts w:asciiTheme="minorHAnsi" w:eastAsiaTheme="minorEastAsia" w:hAnsiTheme="minorHAnsi" w:cstheme="minorBidi"/>
              <w:noProof/>
              <w:sz w:val="22"/>
              <w:szCs w:val="22"/>
            </w:rPr>
          </w:pPr>
          <w:hyperlink w:anchor="_Toc58439715" w:history="1">
            <w:r w:rsidR="005E6CDD" w:rsidRPr="00AD79A7">
              <w:rPr>
                <w:rStyle w:val="Hyperlink"/>
                <w:noProof/>
              </w:rPr>
              <w:t>4.2.1</w:t>
            </w:r>
            <w:r w:rsidR="005E6CDD">
              <w:rPr>
                <w:rFonts w:asciiTheme="minorHAnsi" w:eastAsiaTheme="minorEastAsia" w:hAnsiTheme="minorHAnsi" w:cstheme="minorBidi"/>
                <w:noProof/>
                <w:sz w:val="22"/>
                <w:szCs w:val="22"/>
              </w:rPr>
              <w:tab/>
            </w:r>
            <w:r w:rsidR="005E6CDD" w:rsidRPr="00AD79A7">
              <w:rPr>
                <w:rStyle w:val="Hyperlink"/>
                <w:noProof/>
              </w:rPr>
              <w:t>Controller</w:t>
            </w:r>
            <w:r w:rsidR="005E6CDD">
              <w:rPr>
                <w:noProof/>
                <w:webHidden/>
              </w:rPr>
              <w:tab/>
            </w:r>
            <w:r w:rsidR="005E6CDD">
              <w:rPr>
                <w:noProof/>
                <w:webHidden/>
              </w:rPr>
              <w:fldChar w:fldCharType="begin"/>
            </w:r>
            <w:r w:rsidR="005E6CDD">
              <w:rPr>
                <w:noProof/>
                <w:webHidden/>
              </w:rPr>
              <w:instrText xml:space="preserve"> PAGEREF _Toc58439715 \h </w:instrText>
            </w:r>
            <w:r w:rsidR="005E6CDD">
              <w:rPr>
                <w:noProof/>
                <w:webHidden/>
              </w:rPr>
            </w:r>
            <w:r w:rsidR="005E6CDD">
              <w:rPr>
                <w:noProof/>
                <w:webHidden/>
              </w:rPr>
              <w:fldChar w:fldCharType="separate"/>
            </w:r>
            <w:r w:rsidR="009A4DA9">
              <w:rPr>
                <w:noProof/>
                <w:webHidden/>
              </w:rPr>
              <w:t>26</w:t>
            </w:r>
            <w:r w:rsidR="005E6CDD">
              <w:rPr>
                <w:noProof/>
                <w:webHidden/>
              </w:rPr>
              <w:fldChar w:fldCharType="end"/>
            </w:r>
          </w:hyperlink>
        </w:p>
        <w:p w14:paraId="06245E71" w14:textId="4DBCB40E" w:rsidR="005E6CDD" w:rsidRDefault="00D811F3">
          <w:pPr>
            <w:pStyle w:val="TOC3"/>
            <w:rPr>
              <w:rFonts w:asciiTheme="minorHAnsi" w:eastAsiaTheme="minorEastAsia" w:hAnsiTheme="minorHAnsi" w:cstheme="minorBidi"/>
              <w:noProof/>
              <w:sz w:val="22"/>
              <w:szCs w:val="22"/>
            </w:rPr>
          </w:pPr>
          <w:hyperlink w:anchor="_Toc58439716" w:history="1">
            <w:r w:rsidR="005E6CDD" w:rsidRPr="00AD79A7">
              <w:rPr>
                <w:rStyle w:val="Hyperlink"/>
                <w:noProof/>
              </w:rPr>
              <w:t>4.2.2</w:t>
            </w:r>
            <w:r w:rsidR="005E6CDD">
              <w:rPr>
                <w:rFonts w:asciiTheme="minorHAnsi" w:eastAsiaTheme="minorEastAsia" w:hAnsiTheme="minorHAnsi" w:cstheme="minorBidi"/>
                <w:noProof/>
                <w:sz w:val="22"/>
                <w:szCs w:val="22"/>
              </w:rPr>
              <w:tab/>
            </w:r>
            <w:r w:rsidR="005E6CDD" w:rsidRPr="00AD79A7">
              <w:rPr>
                <w:rStyle w:val="Hyperlink"/>
                <w:noProof/>
              </w:rPr>
              <w:t>Model</w:t>
            </w:r>
            <w:r w:rsidR="005E6CDD">
              <w:rPr>
                <w:noProof/>
                <w:webHidden/>
              </w:rPr>
              <w:tab/>
            </w:r>
            <w:r w:rsidR="005E6CDD">
              <w:rPr>
                <w:noProof/>
                <w:webHidden/>
              </w:rPr>
              <w:fldChar w:fldCharType="begin"/>
            </w:r>
            <w:r w:rsidR="005E6CDD">
              <w:rPr>
                <w:noProof/>
                <w:webHidden/>
              </w:rPr>
              <w:instrText xml:space="preserve"> PAGEREF _Toc58439716 \h </w:instrText>
            </w:r>
            <w:r w:rsidR="005E6CDD">
              <w:rPr>
                <w:noProof/>
                <w:webHidden/>
              </w:rPr>
            </w:r>
            <w:r w:rsidR="005E6CDD">
              <w:rPr>
                <w:noProof/>
                <w:webHidden/>
              </w:rPr>
              <w:fldChar w:fldCharType="separate"/>
            </w:r>
            <w:r w:rsidR="009A4DA9">
              <w:rPr>
                <w:noProof/>
                <w:webHidden/>
              </w:rPr>
              <w:t>27</w:t>
            </w:r>
            <w:r w:rsidR="005E6CDD">
              <w:rPr>
                <w:noProof/>
                <w:webHidden/>
              </w:rPr>
              <w:fldChar w:fldCharType="end"/>
            </w:r>
          </w:hyperlink>
        </w:p>
        <w:p w14:paraId="3C47C455" w14:textId="4E668A75" w:rsidR="005E6CDD" w:rsidRDefault="00D811F3">
          <w:pPr>
            <w:pStyle w:val="TOC3"/>
            <w:rPr>
              <w:rFonts w:asciiTheme="minorHAnsi" w:eastAsiaTheme="minorEastAsia" w:hAnsiTheme="minorHAnsi" w:cstheme="minorBidi"/>
              <w:noProof/>
              <w:sz w:val="22"/>
              <w:szCs w:val="22"/>
            </w:rPr>
          </w:pPr>
          <w:hyperlink w:anchor="_Toc58439717" w:history="1">
            <w:r w:rsidR="005E6CDD" w:rsidRPr="00AD79A7">
              <w:rPr>
                <w:rStyle w:val="Hyperlink"/>
                <w:noProof/>
              </w:rPr>
              <w:t>4.2.3</w:t>
            </w:r>
            <w:r w:rsidR="005E6CDD">
              <w:rPr>
                <w:rFonts w:asciiTheme="minorHAnsi" w:eastAsiaTheme="minorEastAsia" w:hAnsiTheme="minorHAnsi" w:cstheme="minorBidi"/>
                <w:noProof/>
                <w:sz w:val="22"/>
                <w:szCs w:val="22"/>
              </w:rPr>
              <w:tab/>
            </w:r>
            <w:r w:rsidR="005E6CDD" w:rsidRPr="00AD79A7">
              <w:rPr>
                <w:rStyle w:val="Hyperlink"/>
                <w:noProof/>
              </w:rPr>
              <w:t>View</w:t>
            </w:r>
            <w:r w:rsidR="005E6CDD">
              <w:rPr>
                <w:noProof/>
                <w:webHidden/>
              </w:rPr>
              <w:tab/>
            </w:r>
            <w:r w:rsidR="005E6CDD">
              <w:rPr>
                <w:noProof/>
                <w:webHidden/>
              </w:rPr>
              <w:fldChar w:fldCharType="begin"/>
            </w:r>
            <w:r w:rsidR="005E6CDD">
              <w:rPr>
                <w:noProof/>
                <w:webHidden/>
              </w:rPr>
              <w:instrText xml:space="preserve"> PAGEREF _Toc58439717 \h </w:instrText>
            </w:r>
            <w:r w:rsidR="005E6CDD">
              <w:rPr>
                <w:noProof/>
                <w:webHidden/>
              </w:rPr>
            </w:r>
            <w:r w:rsidR="005E6CDD">
              <w:rPr>
                <w:noProof/>
                <w:webHidden/>
              </w:rPr>
              <w:fldChar w:fldCharType="separate"/>
            </w:r>
            <w:r w:rsidR="009A4DA9">
              <w:rPr>
                <w:noProof/>
                <w:webHidden/>
              </w:rPr>
              <w:t>27</w:t>
            </w:r>
            <w:r w:rsidR="005E6CDD">
              <w:rPr>
                <w:noProof/>
                <w:webHidden/>
              </w:rPr>
              <w:fldChar w:fldCharType="end"/>
            </w:r>
          </w:hyperlink>
        </w:p>
        <w:p w14:paraId="2843BBF5" w14:textId="3189A4D4" w:rsidR="005E6CDD" w:rsidRDefault="00D811F3">
          <w:pPr>
            <w:pStyle w:val="TOC3"/>
            <w:rPr>
              <w:rFonts w:asciiTheme="minorHAnsi" w:eastAsiaTheme="minorEastAsia" w:hAnsiTheme="minorHAnsi" w:cstheme="minorBidi"/>
              <w:noProof/>
              <w:sz w:val="22"/>
              <w:szCs w:val="22"/>
            </w:rPr>
          </w:pPr>
          <w:hyperlink w:anchor="_Toc58439718" w:history="1">
            <w:r w:rsidR="005E6CDD" w:rsidRPr="00AD79A7">
              <w:rPr>
                <w:rStyle w:val="Hyperlink"/>
                <w:noProof/>
              </w:rPr>
              <w:t>4.2.4</w:t>
            </w:r>
            <w:r w:rsidR="005E6CDD">
              <w:rPr>
                <w:rFonts w:asciiTheme="minorHAnsi" w:eastAsiaTheme="minorEastAsia" w:hAnsiTheme="minorHAnsi" w:cstheme="minorBidi"/>
                <w:noProof/>
                <w:sz w:val="22"/>
                <w:szCs w:val="22"/>
              </w:rPr>
              <w:tab/>
            </w:r>
            <w:r w:rsidR="005E6CDD" w:rsidRPr="00AD79A7">
              <w:rPr>
                <w:rStyle w:val="Hyperlink"/>
                <w:noProof/>
              </w:rPr>
              <w:t>Payment</w:t>
            </w:r>
            <w:r w:rsidR="005E6CDD">
              <w:rPr>
                <w:noProof/>
                <w:webHidden/>
              </w:rPr>
              <w:tab/>
            </w:r>
            <w:r w:rsidR="005E6CDD">
              <w:rPr>
                <w:noProof/>
                <w:webHidden/>
              </w:rPr>
              <w:fldChar w:fldCharType="begin"/>
            </w:r>
            <w:r w:rsidR="005E6CDD">
              <w:rPr>
                <w:noProof/>
                <w:webHidden/>
              </w:rPr>
              <w:instrText xml:space="preserve"> PAGEREF _Toc58439718 \h </w:instrText>
            </w:r>
            <w:r w:rsidR="005E6CDD">
              <w:rPr>
                <w:noProof/>
                <w:webHidden/>
              </w:rPr>
            </w:r>
            <w:r w:rsidR="005E6CDD">
              <w:rPr>
                <w:noProof/>
                <w:webHidden/>
              </w:rPr>
              <w:fldChar w:fldCharType="separate"/>
            </w:r>
            <w:r w:rsidR="009A4DA9">
              <w:rPr>
                <w:noProof/>
                <w:webHidden/>
              </w:rPr>
              <w:t>27</w:t>
            </w:r>
            <w:r w:rsidR="005E6CDD">
              <w:rPr>
                <w:noProof/>
                <w:webHidden/>
              </w:rPr>
              <w:fldChar w:fldCharType="end"/>
            </w:r>
          </w:hyperlink>
        </w:p>
        <w:p w14:paraId="498E7FFE" w14:textId="791F4BAD" w:rsidR="005E6CDD" w:rsidRDefault="00D811F3">
          <w:pPr>
            <w:pStyle w:val="TOC3"/>
            <w:rPr>
              <w:rFonts w:asciiTheme="minorHAnsi" w:eastAsiaTheme="minorEastAsia" w:hAnsiTheme="minorHAnsi" w:cstheme="minorBidi"/>
              <w:noProof/>
              <w:sz w:val="22"/>
              <w:szCs w:val="22"/>
            </w:rPr>
          </w:pPr>
          <w:hyperlink w:anchor="_Toc58439719" w:history="1">
            <w:r w:rsidR="005E6CDD" w:rsidRPr="00AD79A7">
              <w:rPr>
                <w:rStyle w:val="Hyperlink"/>
                <w:noProof/>
              </w:rPr>
              <w:t>4.2.5</w:t>
            </w:r>
            <w:r w:rsidR="005E6CDD">
              <w:rPr>
                <w:rFonts w:asciiTheme="minorHAnsi" w:eastAsiaTheme="minorEastAsia" w:hAnsiTheme="minorHAnsi" w:cstheme="minorBidi"/>
                <w:noProof/>
                <w:sz w:val="22"/>
                <w:szCs w:val="22"/>
              </w:rPr>
              <w:tab/>
            </w:r>
            <w:r w:rsidR="005E6CDD" w:rsidRPr="00AD79A7">
              <w:rPr>
                <w:rStyle w:val="Hyperlink"/>
                <w:noProof/>
              </w:rPr>
              <w:t>Database</w:t>
            </w:r>
            <w:r w:rsidR="005E6CDD">
              <w:rPr>
                <w:noProof/>
                <w:webHidden/>
              </w:rPr>
              <w:tab/>
            </w:r>
            <w:r w:rsidR="005E6CDD">
              <w:rPr>
                <w:noProof/>
                <w:webHidden/>
              </w:rPr>
              <w:fldChar w:fldCharType="begin"/>
            </w:r>
            <w:r w:rsidR="005E6CDD">
              <w:rPr>
                <w:noProof/>
                <w:webHidden/>
              </w:rPr>
              <w:instrText xml:space="preserve"> PAGEREF _Toc58439719 \h </w:instrText>
            </w:r>
            <w:r w:rsidR="005E6CDD">
              <w:rPr>
                <w:noProof/>
                <w:webHidden/>
              </w:rPr>
            </w:r>
            <w:r w:rsidR="005E6CDD">
              <w:rPr>
                <w:noProof/>
                <w:webHidden/>
              </w:rPr>
              <w:fldChar w:fldCharType="separate"/>
            </w:r>
            <w:r w:rsidR="009A4DA9">
              <w:rPr>
                <w:noProof/>
                <w:webHidden/>
              </w:rPr>
              <w:t>28</w:t>
            </w:r>
            <w:r w:rsidR="005E6CDD">
              <w:rPr>
                <w:noProof/>
                <w:webHidden/>
              </w:rPr>
              <w:fldChar w:fldCharType="end"/>
            </w:r>
          </w:hyperlink>
        </w:p>
        <w:p w14:paraId="7AD112E1" w14:textId="66971462" w:rsidR="005E6CDD" w:rsidRPr="005E6CDD" w:rsidRDefault="00D811F3">
          <w:pPr>
            <w:pStyle w:val="TOC2"/>
            <w:tabs>
              <w:tab w:val="left" w:pos="1000"/>
            </w:tabs>
            <w:rPr>
              <w:rFonts w:asciiTheme="minorHAnsi" w:eastAsiaTheme="minorEastAsia" w:hAnsiTheme="minorHAnsi" w:cstheme="minorBidi"/>
              <w:b/>
              <w:bCs/>
              <w:noProof/>
              <w:sz w:val="22"/>
              <w:szCs w:val="22"/>
            </w:rPr>
          </w:pPr>
          <w:hyperlink w:anchor="_Toc58439720" w:history="1">
            <w:r w:rsidR="005E6CDD" w:rsidRPr="005E6CDD">
              <w:rPr>
                <w:rStyle w:val="Hyperlink"/>
                <w:b/>
                <w:bCs/>
                <w:noProof/>
              </w:rPr>
              <w:t>4.3</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UML (Overview)</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_Toc58439720 \h </w:instrText>
            </w:r>
            <w:r w:rsidR="005E6CDD" w:rsidRPr="005E6CDD">
              <w:rPr>
                <w:b/>
                <w:bCs/>
                <w:noProof/>
                <w:webHidden/>
              </w:rPr>
            </w:r>
            <w:r w:rsidR="005E6CDD" w:rsidRPr="005E6CDD">
              <w:rPr>
                <w:b/>
                <w:bCs/>
                <w:noProof/>
                <w:webHidden/>
              </w:rPr>
              <w:fldChar w:fldCharType="separate"/>
            </w:r>
            <w:r w:rsidR="009A4DA9">
              <w:rPr>
                <w:b/>
                <w:bCs/>
                <w:noProof/>
                <w:webHidden/>
              </w:rPr>
              <w:t>28</w:t>
            </w:r>
            <w:r w:rsidR="005E6CDD" w:rsidRPr="005E6CDD">
              <w:rPr>
                <w:b/>
                <w:bCs/>
                <w:noProof/>
                <w:webHidden/>
              </w:rPr>
              <w:fldChar w:fldCharType="end"/>
            </w:r>
          </w:hyperlink>
        </w:p>
        <w:p w14:paraId="41CE3940" w14:textId="10F06A86" w:rsidR="005E6CDD" w:rsidRDefault="00D811F3">
          <w:pPr>
            <w:pStyle w:val="TOC3"/>
            <w:rPr>
              <w:rFonts w:asciiTheme="minorHAnsi" w:eastAsiaTheme="minorEastAsia" w:hAnsiTheme="minorHAnsi" w:cstheme="minorBidi"/>
              <w:noProof/>
              <w:sz w:val="22"/>
              <w:szCs w:val="22"/>
            </w:rPr>
          </w:pPr>
          <w:hyperlink w:anchor="_Toc58439721" w:history="1">
            <w:r w:rsidR="005E6CDD" w:rsidRPr="00AD79A7">
              <w:rPr>
                <w:rStyle w:val="Hyperlink"/>
                <w:noProof/>
              </w:rPr>
              <w:t>4.3.1</w:t>
            </w:r>
            <w:r w:rsidR="005E6CDD">
              <w:rPr>
                <w:rFonts w:asciiTheme="minorHAnsi" w:eastAsiaTheme="minorEastAsia" w:hAnsiTheme="minorHAnsi" w:cstheme="minorBidi"/>
                <w:noProof/>
                <w:sz w:val="22"/>
                <w:szCs w:val="22"/>
              </w:rPr>
              <w:tab/>
            </w:r>
            <w:r w:rsidR="005E6CDD" w:rsidRPr="00AD79A7">
              <w:rPr>
                <w:rStyle w:val="Hyperlink"/>
                <w:noProof/>
              </w:rPr>
              <w:t>Webstore UML explain:</w:t>
            </w:r>
            <w:r w:rsidR="005E6CDD">
              <w:rPr>
                <w:noProof/>
                <w:webHidden/>
              </w:rPr>
              <w:tab/>
            </w:r>
            <w:r w:rsidR="005E6CDD">
              <w:rPr>
                <w:noProof/>
                <w:webHidden/>
              </w:rPr>
              <w:fldChar w:fldCharType="begin"/>
            </w:r>
            <w:r w:rsidR="005E6CDD">
              <w:rPr>
                <w:noProof/>
                <w:webHidden/>
              </w:rPr>
              <w:instrText xml:space="preserve"> PAGEREF _Toc58439721 \h </w:instrText>
            </w:r>
            <w:r w:rsidR="005E6CDD">
              <w:rPr>
                <w:noProof/>
                <w:webHidden/>
              </w:rPr>
            </w:r>
            <w:r w:rsidR="005E6CDD">
              <w:rPr>
                <w:noProof/>
                <w:webHidden/>
              </w:rPr>
              <w:fldChar w:fldCharType="separate"/>
            </w:r>
            <w:r w:rsidR="009A4DA9">
              <w:rPr>
                <w:noProof/>
                <w:webHidden/>
              </w:rPr>
              <w:t>29</w:t>
            </w:r>
            <w:r w:rsidR="005E6CDD">
              <w:rPr>
                <w:noProof/>
                <w:webHidden/>
              </w:rPr>
              <w:fldChar w:fldCharType="end"/>
            </w:r>
          </w:hyperlink>
        </w:p>
        <w:p w14:paraId="1F771B4D" w14:textId="336BE0D1" w:rsidR="005E6CDD" w:rsidRDefault="00D811F3">
          <w:pPr>
            <w:pStyle w:val="TOC3"/>
            <w:rPr>
              <w:rFonts w:asciiTheme="minorHAnsi" w:eastAsiaTheme="minorEastAsia" w:hAnsiTheme="minorHAnsi" w:cstheme="minorBidi"/>
              <w:noProof/>
              <w:sz w:val="22"/>
              <w:szCs w:val="22"/>
            </w:rPr>
          </w:pPr>
          <w:hyperlink w:anchor="_Toc58439722" w:history="1">
            <w:r w:rsidR="005E6CDD" w:rsidRPr="00AD79A7">
              <w:rPr>
                <w:rStyle w:val="Hyperlink"/>
                <w:noProof/>
              </w:rPr>
              <w:t>4.3.2</w:t>
            </w:r>
            <w:r w:rsidR="005E6CDD">
              <w:rPr>
                <w:rFonts w:asciiTheme="minorHAnsi" w:eastAsiaTheme="minorEastAsia" w:hAnsiTheme="minorHAnsi" w:cstheme="minorBidi"/>
                <w:noProof/>
                <w:sz w:val="22"/>
                <w:szCs w:val="22"/>
              </w:rPr>
              <w:tab/>
            </w:r>
            <w:r w:rsidR="005E6CDD" w:rsidRPr="00AD79A7">
              <w:rPr>
                <w:rStyle w:val="Hyperlink"/>
                <w:noProof/>
              </w:rPr>
              <w:t>Statical Data Management explain:</w:t>
            </w:r>
            <w:r w:rsidR="005E6CDD">
              <w:rPr>
                <w:noProof/>
                <w:webHidden/>
              </w:rPr>
              <w:tab/>
            </w:r>
            <w:r w:rsidR="005E6CDD">
              <w:rPr>
                <w:noProof/>
                <w:webHidden/>
              </w:rPr>
              <w:fldChar w:fldCharType="begin"/>
            </w:r>
            <w:r w:rsidR="005E6CDD">
              <w:rPr>
                <w:noProof/>
                <w:webHidden/>
              </w:rPr>
              <w:instrText xml:space="preserve"> PAGEREF _Toc58439722 \h </w:instrText>
            </w:r>
            <w:r w:rsidR="005E6CDD">
              <w:rPr>
                <w:noProof/>
                <w:webHidden/>
              </w:rPr>
            </w:r>
            <w:r w:rsidR="005E6CDD">
              <w:rPr>
                <w:noProof/>
                <w:webHidden/>
              </w:rPr>
              <w:fldChar w:fldCharType="separate"/>
            </w:r>
            <w:r w:rsidR="009A4DA9">
              <w:rPr>
                <w:noProof/>
                <w:webHidden/>
              </w:rPr>
              <w:t>29</w:t>
            </w:r>
            <w:r w:rsidR="005E6CDD">
              <w:rPr>
                <w:noProof/>
                <w:webHidden/>
              </w:rPr>
              <w:fldChar w:fldCharType="end"/>
            </w:r>
          </w:hyperlink>
        </w:p>
        <w:p w14:paraId="375F24A7" w14:textId="2D686757" w:rsidR="005E6CDD" w:rsidRDefault="00D811F3">
          <w:pPr>
            <w:pStyle w:val="TOC3"/>
            <w:rPr>
              <w:rFonts w:asciiTheme="minorHAnsi" w:eastAsiaTheme="minorEastAsia" w:hAnsiTheme="minorHAnsi" w:cstheme="minorBidi"/>
              <w:noProof/>
              <w:sz w:val="22"/>
              <w:szCs w:val="22"/>
            </w:rPr>
          </w:pPr>
          <w:hyperlink w:anchor="_Toc58439723" w:history="1">
            <w:r w:rsidR="005E6CDD" w:rsidRPr="00AD79A7">
              <w:rPr>
                <w:rStyle w:val="Hyperlink"/>
                <w:noProof/>
              </w:rPr>
              <w:t>4.3.3</w:t>
            </w:r>
            <w:r w:rsidR="005E6CDD">
              <w:rPr>
                <w:rFonts w:asciiTheme="minorHAnsi" w:eastAsiaTheme="minorEastAsia" w:hAnsiTheme="minorHAnsi" w:cstheme="minorBidi"/>
                <w:noProof/>
                <w:sz w:val="22"/>
                <w:szCs w:val="22"/>
              </w:rPr>
              <w:tab/>
            </w:r>
            <w:r w:rsidR="005E6CDD" w:rsidRPr="00AD79A7">
              <w:rPr>
                <w:rStyle w:val="Hyperlink"/>
                <w:noProof/>
              </w:rPr>
              <w:t>Order Management explain:</w:t>
            </w:r>
            <w:r w:rsidR="005E6CDD">
              <w:rPr>
                <w:noProof/>
                <w:webHidden/>
              </w:rPr>
              <w:tab/>
            </w:r>
            <w:r w:rsidR="005E6CDD">
              <w:rPr>
                <w:noProof/>
                <w:webHidden/>
              </w:rPr>
              <w:fldChar w:fldCharType="begin"/>
            </w:r>
            <w:r w:rsidR="005E6CDD">
              <w:rPr>
                <w:noProof/>
                <w:webHidden/>
              </w:rPr>
              <w:instrText xml:space="preserve"> PAGEREF _Toc58439723 \h </w:instrText>
            </w:r>
            <w:r w:rsidR="005E6CDD">
              <w:rPr>
                <w:noProof/>
                <w:webHidden/>
              </w:rPr>
            </w:r>
            <w:r w:rsidR="005E6CDD">
              <w:rPr>
                <w:noProof/>
                <w:webHidden/>
              </w:rPr>
              <w:fldChar w:fldCharType="separate"/>
            </w:r>
            <w:r w:rsidR="009A4DA9">
              <w:rPr>
                <w:noProof/>
                <w:webHidden/>
              </w:rPr>
              <w:t>29</w:t>
            </w:r>
            <w:r w:rsidR="005E6CDD">
              <w:rPr>
                <w:noProof/>
                <w:webHidden/>
              </w:rPr>
              <w:fldChar w:fldCharType="end"/>
            </w:r>
          </w:hyperlink>
        </w:p>
        <w:p w14:paraId="741B574F" w14:textId="7CD48356" w:rsidR="005E6CDD" w:rsidRPr="005E6CDD" w:rsidRDefault="005E6CDD" w:rsidP="005E6CDD">
          <w:pPr>
            <w:pStyle w:val="Title"/>
            <w:jc w:val="left"/>
            <w:rPr>
              <w:b w:val="0"/>
              <w:bCs/>
              <w:noProof/>
            </w:rPr>
          </w:pPr>
          <w:r>
            <w:rPr>
              <w:bCs/>
              <w:noProof/>
            </w:rPr>
            <w:fldChar w:fldCharType="end"/>
          </w:r>
        </w:p>
      </w:sdtContent>
    </w:sdt>
    <w:p w14:paraId="09256719" w14:textId="77777777" w:rsidR="005E6CDD" w:rsidRDefault="005E6CDD">
      <w:pPr>
        <w:pStyle w:val="Title"/>
      </w:pPr>
    </w:p>
    <w:p w14:paraId="0553C9EB" w14:textId="77777777" w:rsidR="005E6CDD" w:rsidRPr="005E6CDD" w:rsidRDefault="005E6CDD" w:rsidP="005E6CDD"/>
    <w:p w14:paraId="0A18F269" w14:textId="164976DF" w:rsidR="005E6CDD" w:rsidRDefault="005E6CDD" w:rsidP="005E6CDD">
      <w:pPr>
        <w:pStyle w:val="Title"/>
        <w:tabs>
          <w:tab w:val="left" w:pos="930"/>
        </w:tabs>
        <w:jc w:val="both"/>
      </w:pPr>
    </w:p>
    <w:p w14:paraId="522E4293" w14:textId="1B620DB9" w:rsidR="00444035" w:rsidRDefault="00F34309" w:rsidP="005E6CDD">
      <w:pPr>
        <w:pStyle w:val="Title"/>
      </w:pPr>
      <w:r w:rsidRPr="005E6CDD">
        <w:br w:type="page"/>
      </w:r>
      <w:fldSimple w:instr=" TITLE  \* MERGEFORMAT ">
        <w:r w:rsidR="004455A2">
          <w:t>Software Architecture Document</w:t>
        </w:r>
      </w:fldSimple>
    </w:p>
    <w:p w14:paraId="53BCED4C" w14:textId="77777777" w:rsidR="00444035" w:rsidRDefault="00F34309">
      <w:pPr>
        <w:pStyle w:val="Heading1"/>
      </w:pPr>
      <w:bookmarkStart w:id="1" w:name="_Toc456598586"/>
      <w:bookmarkStart w:id="2" w:name="_Toc468193988"/>
      <w:bookmarkStart w:id="3" w:name="_Toc58439675"/>
      <w:r>
        <w:t>Introduction</w:t>
      </w:r>
      <w:bookmarkEnd w:id="1"/>
      <w:bookmarkEnd w:id="2"/>
      <w:bookmarkEnd w:id="3"/>
    </w:p>
    <w:p w14:paraId="3E0CF2F2" w14:textId="228A925B" w:rsidR="00896FCC" w:rsidRPr="00896FCC" w:rsidRDefault="009C79DF" w:rsidP="00896FCC">
      <w:pPr>
        <w:ind w:left="720"/>
      </w:pPr>
      <w:r>
        <w:t>“</w:t>
      </w:r>
      <w:proofErr w:type="spellStart"/>
      <w:r w:rsidR="00896FCC">
        <w:t>Dang’s</w:t>
      </w:r>
      <w:proofErr w:type="spellEnd"/>
      <w:r w:rsidR="00896FCC">
        <w:t xml:space="preserve">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w:t>
      </w:r>
      <w:proofErr w:type="spellStart"/>
      <w:r w:rsidR="009C79DF">
        <w:rPr>
          <w:color w:val="000000"/>
          <w:shd w:val="clear" w:color="auto" w:fill="FFFFFF"/>
        </w:rPr>
        <w:t>Dang’s</w:t>
      </w:r>
      <w:proofErr w:type="spellEnd"/>
      <w:r w:rsidR="009C79DF">
        <w:rPr>
          <w:color w:val="000000"/>
          <w:shd w:val="clear" w:color="auto" w:fill="FFFFFF"/>
        </w:rPr>
        <w:t xml:space="preserve">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bookmarkStart w:id="4" w:name="_Toc58439676"/>
      <w:r>
        <w:rPr>
          <w:shd w:val="clear" w:color="auto" w:fill="FFFFFF"/>
        </w:rPr>
        <w:t>Purpose</w:t>
      </w:r>
      <w:bookmarkEnd w:id="4"/>
    </w:p>
    <w:p w14:paraId="648A5344" w14:textId="23875F05" w:rsidR="00896FCC" w:rsidRDefault="009C79DF" w:rsidP="00896FCC">
      <w:pPr>
        <w:pStyle w:val="BodyText"/>
        <w:rPr>
          <w:color w:val="000000"/>
          <w:shd w:val="clear" w:color="auto" w:fill="FFFFFF"/>
        </w:rPr>
      </w:pPr>
      <w:r>
        <w:rPr>
          <w:color w:val="000000"/>
          <w:shd w:val="clear" w:color="auto" w:fill="FFFFFF"/>
        </w:rPr>
        <w:t xml:space="preserve">This document provides a comprehensive architectural overview of the system, using </w:t>
      </w:r>
      <w:proofErr w:type="gramStart"/>
      <w:r>
        <w:rPr>
          <w:color w:val="000000"/>
          <w:shd w:val="clear" w:color="auto" w:fill="FFFFFF"/>
        </w:rPr>
        <w:t>a number of</w:t>
      </w:r>
      <w:proofErr w:type="gramEnd"/>
      <w:r>
        <w:rPr>
          <w:color w:val="000000"/>
          <w:shd w:val="clear" w:color="auto" w:fill="FFFFFF"/>
        </w:rPr>
        <w:t xml:space="preserve">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bookmarkStart w:id="5" w:name="_Toc58439677"/>
      <w:r>
        <w:rPr>
          <w:shd w:val="clear" w:color="auto" w:fill="FFFFFF"/>
        </w:rPr>
        <w:t>Scope</w:t>
      </w:r>
      <w:bookmarkEnd w:id="5"/>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bookmarkStart w:id="6" w:name="_Toc58439678"/>
      <w:r>
        <w:t>Definition, Acronyms and Abbreviations</w:t>
      </w:r>
      <w:bookmarkEnd w:id="6"/>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 xml:space="preserve">DWA - </w:t>
      </w:r>
      <w:proofErr w:type="spellStart"/>
      <w:r>
        <w:t>Dang’s</w:t>
      </w:r>
      <w:proofErr w:type="spellEnd"/>
      <w:r>
        <w:t xml:space="preserve"> Company E-commerce Web Application</w:t>
      </w:r>
    </w:p>
    <w:p w14:paraId="7B3FD7BA" w14:textId="750A3D42" w:rsidR="00E662E4" w:rsidRPr="009E0080" w:rsidRDefault="00E662E4" w:rsidP="00372A54">
      <w:pPr>
        <w:ind w:left="720"/>
      </w:pPr>
      <w:r>
        <w:t xml:space="preserve">DB – </w:t>
      </w:r>
      <w:proofErr w:type="spellStart"/>
      <w:r>
        <w:t>DataBase</w:t>
      </w:r>
      <w:proofErr w:type="spellEnd"/>
    </w:p>
    <w:p w14:paraId="76DCB02C" w14:textId="77777777" w:rsidR="00372A54" w:rsidRDefault="00372A54" w:rsidP="00896FCC">
      <w:pPr>
        <w:pStyle w:val="BodyText"/>
      </w:pPr>
    </w:p>
    <w:p w14:paraId="56E0BE9A" w14:textId="7D950FF5" w:rsidR="009E0080" w:rsidRDefault="009E0080" w:rsidP="009E0080">
      <w:pPr>
        <w:pStyle w:val="Heading2"/>
      </w:pPr>
      <w:bookmarkStart w:id="7" w:name="_Toc58439679"/>
      <w:r>
        <w:t>Reference</w:t>
      </w:r>
      <w:bookmarkEnd w:id="7"/>
    </w:p>
    <w:p w14:paraId="16921750" w14:textId="2CC4ABF9" w:rsidR="009E0080" w:rsidRDefault="00D811F3"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D811F3"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D811F3"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bookmarkStart w:id="8" w:name="_Toc58439680"/>
      <w:r>
        <w:t>Overview</w:t>
      </w:r>
      <w:bookmarkEnd w:id="8"/>
    </w:p>
    <w:p w14:paraId="47106A15" w14:textId="2837FC8D" w:rsidR="009E0080" w:rsidRPr="00896FCC" w:rsidRDefault="009E0080" w:rsidP="00896FCC">
      <w:pPr>
        <w:pStyle w:val="BodyText"/>
      </w:pPr>
      <w:r>
        <w:t xml:space="preserve">This document will present a detailed analysis of the architecture of </w:t>
      </w:r>
      <w:proofErr w:type="spellStart"/>
      <w:r>
        <w:t>Dang’s</w:t>
      </w:r>
      <w:proofErr w:type="spellEnd"/>
      <w:r>
        <w:t xml:space="preserve"> Company E-commerce Web Application. The further section will cover the architectural goals including the architectural constraints.</w:t>
      </w:r>
    </w:p>
    <w:p w14:paraId="1C852635" w14:textId="06E06E44" w:rsidR="00444035" w:rsidRDefault="00F34309">
      <w:pPr>
        <w:pStyle w:val="Heading1"/>
      </w:pPr>
      <w:bookmarkStart w:id="9" w:name="_Toc468193989"/>
      <w:bookmarkStart w:id="10" w:name="_Toc58439681"/>
      <w:r>
        <w:t>Architectural Goals and Constraints</w:t>
      </w:r>
      <w:bookmarkEnd w:id="9"/>
      <w:bookmarkEnd w:id="10"/>
      <w:r>
        <w:t xml:space="preserve"> </w:t>
      </w:r>
    </w:p>
    <w:p w14:paraId="6AF2CD4A" w14:textId="1D7A63AD" w:rsidR="009E0080" w:rsidRDefault="00372A54" w:rsidP="00372A54">
      <w:pPr>
        <w:pStyle w:val="Heading2"/>
      </w:pPr>
      <w:bookmarkStart w:id="11" w:name="_Toc58439682"/>
      <w:r>
        <w:t>Server side</w:t>
      </w:r>
      <w:bookmarkEnd w:id="11"/>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bookmarkStart w:id="12" w:name="_Toc58439683"/>
      <w:r>
        <w:t>Client side</w:t>
      </w:r>
      <w:bookmarkEnd w:id="12"/>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8F7777">
            <w:pPr>
              <w:pStyle w:val="ListParagraph"/>
              <w:numPr>
                <w:ilvl w:val="0"/>
                <w:numId w:val="3"/>
              </w:numPr>
              <w:jc w:val="center"/>
            </w:pPr>
          </w:p>
        </w:tc>
        <w:tc>
          <w:tcPr>
            <w:tcW w:w="1467" w:type="dxa"/>
          </w:tcPr>
          <w:p w14:paraId="27BBD8BF" w14:textId="77777777" w:rsidR="00E662E4" w:rsidRDefault="00E662E4" w:rsidP="008F7777">
            <w:pPr>
              <w:pStyle w:val="ListParagraph"/>
              <w:numPr>
                <w:ilvl w:val="0"/>
                <w:numId w:val="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8F7777">
            <w:pPr>
              <w:pStyle w:val="ListParagraph"/>
              <w:numPr>
                <w:ilvl w:val="0"/>
                <w:numId w:val="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8F7777">
            <w:pPr>
              <w:pStyle w:val="ListParagraph"/>
              <w:numPr>
                <w:ilvl w:val="0"/>
                <w:numId w:val="3"/>
              </w:numPr>
              <w:jc w:val="center"/>
            </w:pPr>
          </w:p>
        </w:tc>
        <w:tc>
          <w:tcPr>
            <w:tcW w:w="1467" w:type="dxa"/>
          </w:tcPr>
          <w:p w14:paraId="06AA1DA1" w14:textId="77777777" w:rsidR="00E662E4" w:rsidRDefault="00E662E4" w:rsidP="008F7777">
            <w:pPr>
              <w:pStyle w:val="ListParagraph"/>
              <w:numPr>
                <w:ilvl w:val="0"/>
                <w:numId w:val="3"/>
              </w:numPr>
              <w:jc w:val="center"/>
            </w:pPr>
          </w:p>
        </w:tc>
        <w:tc>
          <w:tcPr>
            <w:tcW w:w="1447" w:type="dxa"/>
          </w:tcPr>
          <w:p w14:paraId="473F704C" w14:textId="77777777" w:rsidR="00E662E4" w:rsidRDefault="00E662E4" w:rsidP="008F7777">
            <w:pPr>
              <w:pStyle w:val="ListParagraph"/>
              <w:numPr>
                <w:ilvl w:val="0"/>
                <w:numId w:val="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8F7777">
            <w:pPr>
              <w:pStyle w:val="ListParagraph"/>
              <w:numPr>
                <w:ilvl w:val="0"/>
                <w:numId w:val="3"/>
              </w:numPr>
              <w:jc w:val="center"/>
            </w:pPr>
          </w:p>
        </w:tc>
        <w:tc>
          <w:tcPr>
            <w:tcW w:w="999" w:type="dxa"/>
          </w:tcPr>
          <w:p w14:paraId="6E7915A8" w14:textId="77777777" w:rsidR="00E662E4" w:rsidRDefault="00E662E4" w:rsidP="008F7777">
            <w:pPr>
              <w:pStyle w:val="ListParagraph"/>
              <w:numPr>
                <w:ilvl w:val="0"/>
                <w:numId w:val="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8F7777">
            <w:pPr>
              <w:pStyle w:val="ListParagraph"/>
              <w:numPr>
                <w:ilvl w:val="0"/>
                <w:numId w:val="3"/>
              </w:numPr>
              <w:jc w:val="center"/>
            </w:pPr>
          </w:p>
        </w:tc>
        <w:tc>
          <w:tcPr>
            <w:tcW w:w="980" w:type="dxa"/>
          </w:tcPr>
          <w:p w14:paraId="45FD9973" w14:textId="77777777" w:rsidR="00E662E4" w:rsidRDefault="00E662E4" w:rsidP="008F7777">
            <w:pPr>
              <w:pStyle w:val="ListParagraph"/>
              <w:numPr>
                <w:ilvl w:val="0"/>
                <w:numId w:val="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8F7777">
            <w:pPr>
              <w:pStyle w:val="ListParagraph"/>
              <w:numPr>
                <w:ilvl w:val="0"/>
                <w:numId w:val="3"/>
              </w:numPr>
              <w:jc w:val="center"/>
            </w:pPr>
          </w:p>
        </w:tc>
        <w:tc>
          <w:tcPr>
            <w:tcW w:w="999" w:type="dxa"/>
          </w:tcPr>
          <w:p w14:paraId="5491829E" w14:textId="77777777" w:rsidR="00E662E4" w:rsidRDefault="00E662E4" w:rsidP="008F7777">
            <w:pPr>
              <w:pStyle w:val="ListParagraph"/>
              <w:numPr>
                <w:ilvl w:val="0"/>
                <w:numId w:val="3"/>
              </w:numPr>
              <w:jc w:val="center"/>
            </w:pPr>
          </w:p>
        </w:tc>
        <w:tc>
          <w:tcPr>
            <w:tcW w:w="931" w:type="dxa"/>
          </w:tcPr>
          <w:p w14:paraId="6D4CBACB" w14:textId="77777777" w:rsidR="00E662E4" w:rsidRDefault="00E662E4" w:rsidP="008F7777">
            <w:pPr>
              <w:pStyle w:val="ListParagraph"/>
              <w:numPr>
                <w:ilvl w:val="0"/>
                <w:numId w:val="3"/>
              </w:numPr>
              <w:jc w:val="center"/>
            </w:pPr>
          </w:p>
        </w:tc>
        <w:tc>
          <w:tcPr>
            <w:tcW w:w="1033" w:type="dxa"/>
          </w:tcPr>
          <w:p w14:paraId="33A6DDF5" w14:textId="77777777" w:rsidR="00E662E4" w:rsidRDefault="00E662E4" w:rsidP="008F7777">
            <w:pPr>
              <w:pStyle w:val="ListParagraph"/>
              <w:numPr>
                <w:ilvl w:val="0"/>
                <w:numId w:val="3"/>
              </w:numPr>
              <w:jc w:val="center"/>
            </w:pPr>
          </w:p>
        </w:tc>
        <w:tc>
          <w:tcPr>
            <w:tcW w:w="982" w:type="dxa"/>
          </w:tcPr>
          <w:p w14:paraId="239DBC2C" w14:textId="77777777" w:rsidR="00E662E4" w:rsidRDefault="00E662E4" w:rsidP="008F7777">
            <w:pPr>
              <w:pStyle w:val="ListParagraph"/>
              <w:numPr>
                <w:ilvl w:val="0"/>
                <w:numId w:val="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bookmarkStart w:id="13" w:name="_Toc58439684"/>
      <w:r>
        <w:t xml:space="preserve">Security </w:t>
      </w:r>
      <w:r w:rsidR="00711923">
        <w:t>and privacy</w:t>
      </w:r>
      <w:bookmarkEnd w:id="13"/>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w:t>
      </w:r>
      <w:proofErr w:type="gramStart"/>
      <w:r>
        <w:t>in order to</w:t>
      </w:r>
      <w:proofErr w:type="gramEnd"/>
      <w:r>
        <w:t xml:space="preserve"> ensure high level of security. The user information will only be seen by the shop owner and the administrator.</w:t>
      </w:r>
    </w:p>
    <w:p w14:paraId="4BA7D056" w14:textId="5428C423" w:rsidR="00711923" w:rsidRDefault="00711923" w:rsidP="00711923">
      <w:pPr>
        <w:pStyle w:val="Heading2"/>
      </w:pPr>
      <w:bookmarkStart w:id="14" w:name="_Toc58439685"/>
      <w:r>
        <w:t>Reliability and A</w:t>
      </w:r>
      <w:r w:rsidRPr="00711923">
        <w:t>vailability</w:t>
      </w:r>
      <w:bookmarkEnd w:id="14"/>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w:t>
      </w:r>
      <w:proofErr w:type="gramStart"/>
      <w:r w:rsidR="003837A7">
        <w:t>Central</w:t>
      </w:r>
      <w:proofErr w:type="gramEnd"/>
      <w:r w:rsidR="003837A7">
        <w:t xml:space="preserve">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bookmarkStart w:id="15" w:name="_Toc58439686"/>
      <w:r>
        <w:t>Performance</w:t>
      </w:r>
      <w:bookmarkEnd w:id="15"/>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w:t>
      </w:r>
      <w:proofErr w:type="gramStart"/>
      <w:r>
        <w:t>network</w:t>
      </w:r>
      <w:r w:rsidR="00D419E3">
        <w:t>s</w:t>
      </w:r>
      <w:proofErr w:type="gramEnd"/>
      <w:r w:rsidR="00D419E3">
        <w:t xml:space="preserve">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bookmarkStart w:id="16" w:name="_Toc58439687"/>
      <w:r>
        <w:lastRenderedPageBreak/>
        <w:t>Portability and Reuse</w:t>
      </w:r>
      <w:bookmarkEnd w:id="16"/>
    </w:p>
    <w:p w14:paraId="47FFA41C" w14:textId="3B5BF442" w:rsidR="00FF1C88" w:rsidRDefault="00FF1C88" w:rsidP="00372A54">
      <w:pPr>
        <w:ind w:left="720"/>
      </w:pPr>
      <w:r>
        <w:t xml:space="preserve">The DWA is </w:t>
      </w:r>
      <w:proofErr w:type="gramStart"/>
      <w:r>
        <w:t>design</w:t>
      </w:r>
      <w:proofErr w:type="gramEnd"/>
      <w:r>
        <w:t xml:space="preserve"> to be a complete cosmetic website. But can be extend to sale many kind</w:t>
      </w:r>
      <w:r w:rsidR="00AB3332">
        <w:t>s</w:t>
      </w:r>
      <w:r>
        <w:t xml:space="preserve"> of product. </w:t>
      </w:r>
      <w:proofErr w:type="gramStart"/>
      <w:r>
        <w:t>In order to</w:t>
      </w:r>
      <w:proofErr w:type="gramEnd"/>
      <w:r>
        <w:t xml:space="preserve">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bookmarkStart w:id="17" w:name="_Toc58439688"/>
      <w:r>
        <w:t>Development tools</w:t>
      </w:r>
      <w:bookmarkEnd w:id="17"/>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xml:space="preserve">: </w:t>
      </w:r>
      <w:proofErr w:type="spellStart"/>
      <w:r w:rsidR="004923F5">
        <w:t>figma</w:t>
      </w:r>
      <w:proofErr w:type="spellEnd"/>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bookmarkStart w:id="18" w:name="_Toc58439689"/>
      <w:r>
        <w:t>Schedule</w:t>
      </w:r>
      <w:bookmarkEnd w:id="18"/>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proofErr w:type="spellStart"/>
        <w:r w:rsidR="005630B5" w:rsidRPr="00630DBF">
          <w:rPr>
            <w:rStyle w:val="Hyperlink"/>
          </w:rPr>
          <w:t>Zoho</w:t>
        </w:r>
        <w:proofErr w:type="spellEnd"/>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proofErr w:type="spellStart"/>
            <w:r w:rsidRPr="00107F31">
              <w:rPr>
                <w:b/>
                <w:bCs/>
                <w:i w:val="0"/>
                <w:iCs w:val="0"/>
                <w:color w:val="auto"/>
              </w:rPr>
              <w:t>Interation</w:t>
            </w:r>
            <w:proofErr w:type="spellEnd"/>
            <w:r w:rsidRPr="00107F31">
              <w:rPr>
                <w:b/>
                <w:bCs/>
                <w:i w:val="0"/>
                <w:iCs w:val="0"/>
                <w:color w:val="auto"/>
              </w:rPr>
              <w:t xml:space="preserve">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lastRenderedPageBreak/>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50E3063E" w:rsidR="0011265D" w:rsidRDefault="0011265D" w:rsidP="0011265D">
      <w:pPr>
        <w:pStyle w:val="infoblue0"/>
        <w:ind w:left="0"/>
      </w:pPr>
    </w:p>
    <w:p w14:paraId="307351C4" w14:textId="53148C7E" w:rsidR="005E6CDD" w:rsidRDefault="005E6CDD" w:rsidP="0011265D">
      <w:pPr>
        <w:pStyle w:val="infoblue0"/>
        <w:ind w:left="0"/>
      </w:pPr>
    </w:p>
    <w:p w14:paraId="565E91C4" w14:textId="050AFDCC" w:rsidR="005E6CDD" w:rsidRDefault="005E6CDD" w:rsidP="0011265D">
      <w:pPr>
        <w:pStyle w:val="infoblue0"/>
        <w:ind w:left="0"/>
      </w:pPr>
    </w:p>
    <w:p w14:paraId="11B73CAD" w14:textId="3D9F69DA" w:rsidR="005E6CDD" w:rsidRDefault="005E6CDD" w:rsidP="0011265D">
      <w:pPr>
        <w:pStyle w:val="infoblue0"/>
        <w:ind w:left="0"/>
      </w:pPr>
    </w:p>
    <w:p w14:paraId="27ACA218" w14:textId="24D33AA7" w:rsidR="005E6CDD" w:rsidRDefault="005E6CDD" w:rsidP="0011265D">
      <w:pPr>
        <w:pStyle w:val="infoblue0"/>
        <w:ind w:left="0"/>
      </w:pPr>
    </w:p>
    <w:p w14:paraId="567DDA87" w14:textId="35356049" w:rsidR="005E6CDD" w:rsidRDefault="005E6CDD" w:rsidP="0011265D">
      <w:pPr>
        <w:pStyle w:val="infoblue0"/>
        <w:ind w:left="0"/>
      </w:pPr>
    </w:p>
    <w:p w14:paraId="5BBB91EE" w14:textId="45DA4741" w:rsidR="005E6CDD" w:rsidRDefault="005E6CDD" w:rsidP="0011265D">
      <w:pPr>
        <w:pStyle w:val="infoblue0"/>
        <w:ind w:left="0"/>
      </w:pPr>
    </w:p>
    <w:p w14:paraId="61EC62C0" w14:textId="44954D4C" w:rsidR="005E6CDD" w:rsidRDefault="005E6CDD" w:rsidP="0011265D">
      <w:pPr>
        <w:pStyle w:val="infoblue0"/>
        <w:ind w:left="0"/>
      </w:pPr>
    </w:p>
    <w:p w14:paraId="2EC32584" w14:textId="0F8308AE" w:rsidR="005E6CDD" w:rsidRDefault="005E6CDD" w:rsidP="0011265D">
      <w:pPr>
        <w:pStyle w:val="infoblue0"/>
        <w:ind w:left="0"/>
      </w:pPr>
    </w:p>
    <w:p w14:paraId="30F0B8E1" w14:textId="1DF15606" w:rsidR="005E6CDD" w:rsidRDefault="005E6CDD" w:rsidP="0011265D">
      <w:pPr>
        <w:pStyle w:val="infoblue0"/>
        <w:ind w:left="0"/>
      </w:pPr>
    </w:p>
    <w:p w14:paraId="4E7DE631" w14:textId="4EF4C09D" w:rsidR="005E6CDD" w:rsidRDefault="005E6CDD" w:rsidP="0011265D">
      <w:pPr>
        <w:pStyle w:val="infoblue0"/>
        <w:ind w:left="0"/>
      </w:pPr>
    </w:p>
    <w:p w14:paraId="1E8E2692" w14:textId="4E6A7938" w:rsidR="005E6CDD" w:rsidRDefault="005E6CDD" w:rsidP="0011265D">
      <w:pPr>
        <w:pStyle w:val="infoblue0"/>
        <w:ind w:left="0"/>
      </w:pPr>
    </w:p>
    <w:p w14:paraId="65B92C70" w14:textId="0BEAAF64" w:rsidR="005E6CDD" w:rsidRDefault="005E6CDD" w:rsidP="0011265D">
      <w:pPr>
        <w:pStyle w:val="infoblue0"/>
        <w:ind w:left="0"/>
      </w:pPr>
    </w:p>
    <w:p w14:paraId="4557359E" w14:textId="3DB0C145" w:rsidR="005E6CDD" w:rsidRDefault="005E6CDD" w:rsidP="0011265D">
      <w:pPr>
        <w:pStyle w:val="infoblue0"/>
        <w:ind w:left="0"/>
      </w:pPr>
    </w:p>
    <w:p w14:paraId="40F349DC" w14:textId="506555F0" w:rsidR="005E6CDD" w:rsidRDefault="005E6CDD" w:rsidP="0011265D">
      <w:pPr>
        <w:pStyle w:val="infoblue0"/>
        <w:ind w:left="0"/>
      </w:pPr>
    </w:p>
    <w:p w14:paraId="5A9EA9EF" w14:textId="13EA162F" w:rsidR="005E6CDD" w:rsidRDefault="005E6CDD" w:rsidP="0011265D">
      <w:pPr>
        <w:pStyle w:val="infoblue0"/>
        <w:ind w:left="0"/>
      </w:pPr>
    </w:p>
    <w:p w14:paraId="1661D32E" w14:textId="41EF57D7" w:rsidR="005E6CDD" w:rsidRDefault="005E6CDD" w:rsidP="0011265D">
      <w:pPr>
        <w:pStyle w:val="infoblue0"/>
        <w:ind w:left="0"/>
      </w:pPr>
    </w:p>
    <w:p w14:paraId="16099B90" w14:textId="09A1AF98" w:rsidR="005E6CDD" w:rsidRDefault="005E6CDD" w:rsidP="0011265D">
      <w:pPr>
        <w:pStyle w:val="infoblue0"/>
        <w:ind w:left="0"/>
      </w:pPr>
    </w:p>
    <w:p w14:paraId="1ADA0A40" w14:textId="77777777" w:rsidR="005E6CDD" w:rsidRDefault="005E6CDD" w:rsidP="0011265D">
      <w:pPr>
        <w:pStyle w:val="infoblue0"/>
        <w:ind w:left="0"/>
      </w:pPr>
    </w:p>
    <w:p w14:paraId="6FB89382" w14:textId="77777777" w:rsidR="0011265D" w:rsidRPr="00372A54" w:rsidRDefault="0011265D" w:rsidP="00D47621">
      <w:pPr>
        <w:ind w:left="720"/>
      </w:pPr>
    </w:p>
    <w:p w14:paraId="0DE3FE3F" w14:textId="496A546E" w:rsidR="00444035" w:rsidRDefault="00F34309">
      <w:pPr>
        <w:pStyle w:val="Heading1"/>
      </w:pPr>
      <w:bookmarkStart w:id="19" w:name="_Toc468193990"/>
      <w:bookmarkStart w:id="20" w:name="_Toc58439690"/>
      <w:r>
        <w:lastRenderedPageBreak/>
        <w:t xml:space="preserve">Use-Case </w:t>
      </w:r>
      <w:r w:rsidR="008C1910">
        <w:t>Model</w:t>
      </w:r>
      <w:bookmarkEnd w:id="19"/>
      <w:bookmarkEnd w:id="20"/>
      <w:r>
        <w:t xml:space="preserve"> </w:t>
      </w:r>
    </w:p>
    <w:p w14:paraId="1FD1C092" w14:textId="77777777" w:rsidR="005E6CDD" w:rsidRPr="005E6CDD" w:rsidRDefault="005E6CDD" w:rsidP="005E6CDD">
      <w:pPr>
        <w:pStyle w:val="BodyText"/>
        <w:ind w:left="0"/>
      </w:pPr>
    </w:p>
    <w:p w14:paraId="30123260" w14:textId="356077DC" w:rsidR="005E6CDD" w:rsidRPr="005E6CDD" w:rsidRDefault="005E6CDD" w:rsidP="005E6CDD">
      <w:pPr>
        <w:pStyle w:val="Heading2"/>
      </w:pPr>
      <w:bookmarkStart w:id="21" w:name="_Toc58439691"/>
      <w:r w:rsidRPr="005E6CDD">
        <w:t xml:space="preserve">Use-case </w:t>
      </w:r>
      <w:r>
        <w:t>diagram</w:t>
      </w:r>
      <w:bookmarkEnd w:id="21"/>
    </w:p>
    <w:p w14:paraId="0F35D8FB" w14:textId="77777777" w:rsidR="005E6CDD" w:rsidRPr="005E6CDD" w:rsidRDefault="005E6CDD" w:rsidP="005E6CDD"/>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8F7777">
      <w:pPr>
        <w:pStyle w:val="ListParagraph"/>
        <w:widowControl/>
        <w:numPr>
          <w:ilvl w:val="0"/>
          <w:numId w:val="8"/>
        </w:numPr>
        <w:spacing w:before="0" w:after="200" w:line="276" w:lineRule="auto"/>
        <w:jc w:val="left"/>
      </w:pPr>
      <w:r>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8F7777">
      <w:pPr>
        <w:pStyle w:val="ListParagraph"/>
        <w:widowControl/>
        <w:numPr>
          <w:ilvl w:val="0"/>
          <w:numId w:val="8"/>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237DBC8C" w14:textId="0FE92F1B" w:rsidR="002B5EA4" w:rsidRDefault="002B5EA4" w:rsidP="00630DB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C32DA91" w14:textId="77777777" w:rsidR="005E6CDD" w:rsidRPr="005E6CDD" w:rsidRDefault="005E6CDD" w:rsidP="005E6CDD">
      <w:pPr>
        <w:pStyle w:val="BodyText"/>
        <w:ind w:left="0"/>
      </w:pPr>
    </w:p>
    <w:p w14:paraId="5A910B05" w14:textId="619F6724" w:rsidR="005E6CDD" w:rsidRPr="005E6CDD" w:rsidRDefault="005E6CDD" w:rsidP="005E6CDD">
      <w:pPr>
        <w:pStyle w:val="Heading2"/>
      </w:pPr>
      <w:bookmarkStart w:id="22" w:name="_Toc57053969"/>
      <w:bookmarkStart w:id="23" w:name="_Toc58439692"/>
      <w:r w:rsidRPr="005E6CDD">
        <w:t>Use-case</w:t>
      </w:r>
      <w:bookmarkEnd w:id="22"/>
      <w:r w:rsidRPr="005E6CDD">
        <w:t xml:space="preserve"> Specifications</w:t>
      </w:r>
      <w:bookmarkEnd w:id="23"/>
    </w:p>
    <w:p w14:paraId="0960A0E7" w14:textId="7A4C36A5" w:rsidR="005E6CDD" w:rsidRDefault="005E6CDD" w:rsidP="005E6CDD">
      <w:pPr>
        <w:pStyle w:val="Heading3"/>
      </w:pPr>
      <w:bookmarkStart w:id="24" w:name="_Toc58439693"/>
      <w:r w:rsidRPr="005E6CDD">
        <w:t>Use-case: Sign in</w:t>
      </w:r>
      <w:bookmarkEnd w:id="24"/>
    </w:p>
    <w:p w14:paraId="31328605" w14:textId="77777777" w:rsidR="005E6CDD" w:rsidRPr="009A5F48" w:rsidRDefault="005E6CDD" w:rsidP="005E6CDD"/>
    <w:tbl>
      <w:tblPr>
        <w:tblStyle w:val="TableGrid"/>
        <w:tblW w:w="0" w:type="auto"/>
        <w:tblLook w:val="04A0" w:firstRow="1" w:lastRow="0" w:firstColumn="1" w:lastColumn="0" w:noHBand="0" w:noVBand="1"/>
      </w:tblPr>
      <w:tblGrid>
        <w:gridCol w:w="2054"/>
        <w:gridCol w:w="7296"/>
      </w:tblGrid>
      <w:tr w:rsidR="005E6CDD" w14:paraId="1995ED30" w14:textId="77777777" w:rsidTr="00CC2E06">
        <w:tc>
          <w:tcPr>
            <w:tcW w:w="2088" w:type="dxa"/>
          </w:tcPr>
          <w:p w14:paraId="5B09687A" w14:textId="77777777" w:rsidR="005E6CDD" w:rsidRDefault="005E6CDD" w:rsidP="00CC2E06">
            <w:r>
              <w:t>Use case Name</w:t>
            </w:r>
          </w:p>
        </w:tc>
        <w:tc>
          <w:tcPr>
            <w:tcW w:w="7488" w:type="dxa"/>
          </w:tcPr>
          <w:p w14:paraId="12F9F0C2" w14:textId="77777777" w:rsidR="005E6CDD" w:rsidRDefault="005E6CDD" w:rsidP="00CC2E06">
            <w:r>
              <w:t>Sign in</w:t>
            </w:r>
          </w:p>
        </w:tc>
      </w:tr>
      <w:tr w:rsidR="005E6CDD" w14:paraId="247D01A5" w14:textId="77777777" w:rsidTr="00CC2E06">
        <w:tc>
          <w:tcPr>
            <w:tcW w:w="2088" w:type="dxa"/>
          </w:tcPr>
          <w:p w14:paraId="27B91272" w14:textId="77777777" w:rsidR="005E6CDD" w:rsidRDefault="005E6CDD" w:rsidP="00CC2E06">
            <w:r>
              <w:t>Brief description</w:t>
            </w:r>
          </w:p>
        </w:tc>
        <w:tc>
          <w:tcPr>
            <w:tcW w:w="7488" w:type="dxa"/>
          </w:tcPr>
          <w:p w14:paraId="02056840" w14:textId="77777777" w:rsidR="005E6CDD" w:rsidRDefault="005E6CDD" w:rsidP="00CC2E06">
            <w:r w:rsidRPr="00253488">
              <w:t xml:space="preserve">This use case describes how </w:t>
            </w:r>
            <w:r>
              <w:t>a user can sign in</w:t>
            </w:r>
          </w:p>
        </w:tc>
      </w:tr>
      <w:tr w:rsidR="005E6CDD" w14:paraId="7E08F34C" w14:textId="77777777" w:rsidTr="00CC2E06">
        <w:tc>
          <w:tcPr>
            <w:tcW w:w="2088" w:type="dxa"/>
          </w:tcPr>
          <w:p w14:paraId="6AB4D8BA" w14:textId="77777777" w:rsidR="005E6CDD" w:rsidRDefault="005E6CDD" w:rsidP="00CC2E06">
            <w:r>
              <w:t>Actors</w:t>
            </w:r>
          </w:p>
        </w:tc>
        <w:tc>
          <w:tcPr>
            <w:tcW w:w="7488" w:type="dxa"/>
          </w:tcPr>
          <w:p w14:paraId="36EB5AD8" w14:textId="77777777" w:rsidR="005E6CDD" w:rsidRDefault="005E6CDD" w:rsidP="00CC2E06">
            <w:r>
              <w:t>Guest, Administrator</w:t>
            </w:r>
          </w:p>
        </w:tc>
      </w:tr>
      <w:tr w:rsidR="005E6CDD" w14:paraId="6D332A67" w14:textId="77777777" w:rsidTr="00CC2E06">
        <w:tc>
          <w:tcPr>
            <w:tcW w:w="2088" w:type="dxa"/>
          </w:tcPr>
          <w:p w14:paraId="386A9ADA" w14:textId="77777777" w:rsidR="005E6CDD" w:rsidRDefault="005E6CDD" w:rsidP="00CC2E06">
            <w:r>
              <w:t>Basic Flow</w:t>
            </w:r>
          </w:p>
        </w:tc>
        <w:tc>
          <w:tcPr>
            <w:tcW w:w="7488" w:type="dxa"/>
          </w:tcPr>
          <w:p w14:paraId="6CC37AEE" w14:textId="77777777" w:rsidR="005E6CDD" w:rsidRPr="00C35317" w:rsidRDefault="005E6CDD" w:rsidP="008F7777">
            <w:pPr>
              <w:pStyle w:val="ListParagraph"/>
              <w:widowControl/>
              <w:numPr>
                <w:ilvl w:val="0"/>
                <w:numId w:val="15"/>
              </w:numPr>
              <w:spacing w:before="0" w:after="200" w:line="240" w:lineRule="auto"/>
              <w:jc w:val="left"/>
            </w:pPr>
            <w:r>
              <w:t>User enters username and password</w:t>
            </w:r>
          </w:p>
          <w:p w14:paraId="224FDF38" w14:textId="77777777" w:rsidR="005E6CDD" w:rsidRPr="009A5F48" w:rsidRDefault="005E6CDD" w:rsidP="008F7777">
            <w:pPr>
              <w:pStyle w:val="ListParagraph"/>
              <w:widowControl/>
              <w:numPr>
                <w:ilvl w:val="0"/>
                <w:numId w:val="15"/>
              </w:numPr>
              <w:spacing w:before="0" w:after="200" w:line="240" w:lineRule="auto"/>
              <w:jc w:val="left"/>
            </w:pPr>
            <w:r>
              <w:t>Return to homepage if user signed in successfully</w:t>
            </w:r>
          </w:p>
        </w:tc>
      </w:tr>
      <w:tr w:rsidR="005E6CDD" w14:paraId="3C7608C1" w14:textId="77777777" w:rsidTr="00CC2E06">
        <w:tc>
          <w:tcPr>
            <w:tcW w:w="2088" w:type="dxa"/>
          </w:tcPr>
          <w:p w14:paraId="5EEEA10F" w14:textId="77777777" w:rsidR="005E6CDD" w:rsidRDefault="005E6CDD" w:rsidP="00CC2E06">
            <w:r>
              <w:t>Alternative Flows</w:t>
            </w:r>
          </w:p>
        </w:tc>
        <w:tc>
          <w:tcPr>
            <w:tcW w:w="7488" w:type="dxa"/>
          </w:tcPr>
          <w:p w14:paraId="03A5AF2B" w14:textId="77777777" w:rsidR="005E6CDD" w:rsidRPr="00613915" w:rsidRDefault="005E6CDD" w:rsidP="00CC2E06">
            <w:pPr>
              <w:rPr>
                <w:b/>
              </w:rPr>
            </w:pPr>
            <w:r w:rsidRPr="00613915">
              <w:rPr>
                <w:b/>
              </w:rPr>
              <w:t xml:space="preserve">Alternative flow 1: </w:t>
            </w:r>
            <w:r>
              <w:rPr>
                <w:b/>
              </w:rPr>
              <w:t>User enters wrong password</w:t>
            </w:r>
          </w:p>
          <w:p w14:paraId="063DBB9F" w14:textId="77777777" w:rsidR="005E6CDD" w:rsidRDefault="005E6CDD" w:rsidP="008F7777">
            <w:pPr>
              <w:pStyle w:val="ListParagraph"/>
              <w:widowControl/>
              <w:numPr>
                <w:ilvl w:val="0"/>
                <w:numId w:val="16"/>
              </w:numPr>
              <w:spacing w:before="0" w:after="200" w:line="240" w:lineRule="auto"/>
              <w:jc w:val="left"/>
            </w:pPr>
            <w:r>
              <w:t xml:space="preserve">System displays an error message </w:t>
            </w:r>
          </w:p>
          <w:p w14:paraId="095382AE" w14:textId="77777777" w:rsidR="005E6CDD" w:rsidRDefault="005E6CDD" w:rsidP="008F7777">
            <w:pPr>
              <w:pStyle w:val="ListParagraph"/>
              <w:widowControl/>
              <w:numPr>
                <w:ilvl w:val="0"/>
                <w:numId w:val="16"/>
              </w:numPr>
              <w:spacing w:before="0" w:after="200" w:line="240" w:lineRule="auto"/>
              <w:jc w:val="left"/>
            </w:pPr>
            <w:r>
              <w:t>Continue step #1 of basic flow</w:t>
            </w:r>
          </w:p>
          <w:p w14:paraId="63C8FE5D" w14:textId="77777777" w:rsidR="005E6CDD" w:rsidRPr="00613915" w:rsidRDefault="005E6CDD" w:rsidP="00CC2E06">
            <w:pPr>
              <w:rPr>
                <w:b/>
              </w:rPr>
            </w:pPr>
            <w:r w:rsidRPr="00613915">
              <w:rPr>
                <w:b/>
              </w:rPr>
              <w:t xml:space="preserve">Alternative flow </w:t>
            </w:r>
            <w:r>
              <w:rPr>
                <w:b/>
              </w:rPr>
              <w:t>2</w:t>
            </w:r>
            <w:r w:rsidRPr="00613915">
              <w:rPr>
                <w:b/>
              </w:rPr>
              <w:t xml:space="preserve">: </w:t>
            </w:r>
            <w:r>
              <w:rPr>
                <w:b/>
              </w:rPr>
              <w:t>User enters non-existent username</w:t>
            </w:r>
          </w:p>
          <w:p w14:paraId="30D3159F" w14:textId="77777777" w:rsidR="005E6CDD" w:rsidRDefault="005E6CDD" w:rsidP="008F7777">
            <w:pPr>
              <w:pStyle w:val="ListParagraph"/>
              <w:widowControl/>
              <w:numPr>
                <w:ilvl w:val="0"/>
                <w:numId w:val="39"/>
              </w:numPr>
              <w:spacing w:before="0" w:after="200" w:line="240" w:lineRule="auto"/>
              <w:jc w:val="left"/>
            </w:pPr>
            <w:r>
              <w:t xml:space="preserve">System displays an error message </w:t>
            </w:r>
          </w:p>
          <w:p w14:paraId="2CF13474" w14:textId="77777777" w:rsidR="005E6CDD" w:rsidRPr="00C35317" w:rsidRDefault="005E6CDD" w:rsidP="008F7777">
            <w:pPr>
              <w:pStyle w:val="ListParagraph"/>
              <w:widowControl/>
              <w:numPr>
                <w:ilvl w:val="0"/>
                <w:numId w:val="39"/>
              </w:numPr>
              <w:spacing w:before="0" w:after="200" w:line="240" w:lineRule="auto"/>
              <w:jc w:val="left"/>
            </w:pPr>
            <w:r>
              <w:lastRenderedPageBreak/>
              <w:t>Continue step #1 of basic flow</w:t>
            </w:r>
          </w:p>
        </w:tc>
      </w:tr>
      <w:tr w:rsidR="005E6CDD" w14:paraId="7D4A5CB9" w14:textId="77777777" w:rsidTr="00CC2E06">
        <w:tc>
          <w:tcPr>
            <w:tcW w:w="2088" w:type="dxa"/>
          </w:tcPr>
          <w:p w14:paraId="173A99F3" w14:textId="77777777" w:rsidR="005E6CDD" w:rsidRDefault="005E6CDD" w:rsidP="00CC2E06">
            <w:r>
              <w:lastRenderedPageBreak/>
              <w:t>Pre-conditions</w:t>
            </w:r>
          </w:p>
        </w:tc>
        <w:tc>
          <w:tcPr>
            <w:tcW w:w="7488" w:type="dxa"/>
          </w:tcPr>
          <w:p w14:paraId="3E30BDD8" w14:textId="77777777" w:rsidR="005E6CDD" w:rsidRDefault="005E6CDD" w:rsidP="00CC2E06">
            <w:r>
              <w:t>User goes to login page through 1 of 3 ways:</w:t>
            </w:r>
          </w:p>
          <w:p w14:paraId="6EEFD4A4" w14:textId="77777777" w:rsidR="005E6CDD" w:rsidRDefault="005E6CDD" w:rsidP="00CC2E06">
            <w:r>
              <w:t>- Click on sign in button at the top right of the home page</w:t>
            </w:r>
          </w:p>
          <w:p w14:paraId="01BD9B3B" w14:textId="77777777" w:rsidR="005E6CDD" w:rsidRDefault="005E6CDD" w:rsidP="00CC2E06">
            <w:r>
              <w:t>- User is not signed in and clicks on view cart button at the top right of the home page</w:t>
            </w:r>
          </w:p>
          <w:p w14:paraId="61F8DF74" w14:textId="77777777" w:rsidR="005E6CDD" w:rsidRDefault="005E6CDD" w:rsidP="00CC2E06">
            <w:r>
              <w:t>- User is not signed in and adds a product to cart</w:t>
            </w:r>
          </w:p>
          <w:p w14:paraId="23A147C0" w14:textId="77777777" w:rsidR="005E6CDD" w:rsidRDefault="005E6CDD" w:rsidP="00CC2E06"/>
        </w:tc>
      </w:tr>
      <w:tr w:rsidR="005E6CDD" w14:paraId="783932E8" w14:textId="77777777" w:rsidTr="00CC2E06">
        <w:tc>
          <w:tcPr>
            <w:tcW w:w="2088" w:type="dxa"/>
          </w:tcPr>
          <w:p w14:paraId="28D42C74" w14:textId="77777777" w:rsidR="005E6CDD" w:rsidRDefault="005E6CDD" w:rsidP="00CC2E06">
            <w:r>
              <w:t>Post-conditions</w:t>
            </w:r>
          </w:p>
        </w:tc>
        <w:tc>
          <w:tcPr>
            <w:tcW w:w="7488" w:type="dxa"/>
          </w:tcPr>
          <w:p w14:paraId="6EBA32BB" w14:textId="77777777" w:rsidR="005E6CDD" w:rsidRDefault="005E6CDD" w:rsidP="00CC2E06">
            <w:r>
              <w:t>Guest successfully signs in and return to homepage</w:t>
            </w:r>
          </w:p>
        </w:tc>
      </w:tr>
    </w:tbl>
    <w:p w14:paraId="4562DB9A" w14:textId="77777777" w:rsidR="005E6CDD" w:rsidRDefault="005E6CDD" w:rsidP="005E6CDD"/>
    <w:p w14:paraId="7C8F7D61" w14:textId="641BA65A" w:rsidR="005E6CDD" w:rsidRDefault="005E6CDD" w:rsidP="005E6CDD">
      <w:pPr>
        <w:pStyle w:val="Heading3"/>
      </w:pPr>
      <w:bookmarkStart w:id="25" w:name="_Toc57053970"/>
      <w:bookmarkStart w:id="26" w:name="_Toc58439694"/>
      <w:bookmarkStart w:id="27" w:name="_Hlk56505832"/>
      <w:r>
        <w:t xml:space="preserve">Use-case: </w:t>
      </w:r>
      <w:bookmarkEnd w:id="25"/>
      <w:r>
        <w:t>Edit profile</w:t>
      </w:r>
      <w:bookmarkEnd w:id="26"/>
    </w:p>
    <w:tbl>
      <w:tblPr>
        <w:tblStyle w:val="TableGrid"/>
        <w:tblW w:w="0" w:type="auto"/>
        <w:tblLook w:val="04A0" w:firstRow="1" w:lastRow="0" w:firstColumn="1" w:lastColumn="0" w:noHBand="0" w:noVBand="1"/>
      </w:tblPr>
      <w:tblGrid>
        <w:gridCol w:w="2055"/>
        <w:gridCol w:w="7295"/>
      </w:tblGrid>
      <w:tr w:rsidR="005E6CDD" w14:paraId="3E8AF4E4" w14:textId="77777777" w:rsidTr="00CC2E06">
        <w:tc>
          <w:tcPr>
            <w:tcW w:w="2088" w:type="dxa"/>
          </w:tcPr>
          <w:p w14:paraId="27C9FBA9" w14:textId="77777777" w:rsidR="005E6CDD" w:rsidRDefault="005E6CDD" w:rsidP="00CC2E06">
            <w:r>
              <w:t>Use case Name</w:t>
            </w:r>
          </w:p>
        </w:tc>
        <w:tc>
          <w:tcPr>
            <w:tcW w:w="7488" w:type="dxa"/>
          </w:tcPr>
          <w:p w14:paraId="0AC83AF8" w14:textId="77777777" w:rsidR="005E6CDD" w:rsidRDefault="005E6CDD" w:rsidP="00CC2E06">
            <w:r>
              <w:t>Edit profile</w:t>
            </w:r>
          </w:p>
        </w:tc>
      </w:tr>
      <w:tr w:rsidR="005E6CDD" w14:paraId="518E37D9" w14:textId="77777777" w:rsidTr="00CC2E06">
        <w:tc>
          <w:tcPr>
            <w:tcW w:w="2088" w:type="dxa"/>
          </w:tcPr>
          <w:p w14:paraId="73E19C87" w14:textId="77777777" w:rsidR="005E6CDD" w:rsidRDefault="005E6CDD" w:rsidP="00CC2E06">
            <w:r>
              <w:t>Brief description</w:t>
            </w:r>
          </w:p>
        </w:tc>
        <w:tc>
          <w:tcPr>
            <w:tcW w:w="7488" w:type="dxa"/>
          </w:tcPr>
          <w:p w14:paraId="313ECEBF" w14:textId="77777777" w:rsidR="005E6CDD" w:rsidRDefault="005E6CDD" w:rsidP="00CC2E06">
            <w:r w:rsidRPr="00253488">
              <w:t xml:space="preserve">This use case describes how </w:t>
            </w:r>
            <w:r>
              <w:t>a user can edit their profile information</w:t>
            </w:r>
          </w:p>
        </w:tc>
      </w:tr>
      <w:tr w:rsidR="005E6CDD" w14:paraId="1BA65879" w14:textId="77777777" w:rsidTr="00CC2E06">
        <w:tc>
          <w:tcPr>
            <w:tcW w:w="2088" w:type="dxa"/>
          </w:tcPr>
          <w:p w14:paraId="58015E17" w14:textId="77777777" w:rsidR="005E6CDD" w:rsidRDefault="005E6CDD" w:rsidP="00CC2E06">
            <w:r>
              <w:t>Actors</w:t>
            </w:r>
          </w:p>
        </w:tc>
        <w:tc>
          <w:tcPr>
            <w:tcW w:w="7488" w:type="dxa"/>
          </w:tcPr>
          <w:p w14:paraId="47838587" w14:textId="77777777" w:rsidR="005E6CDD" w:rsidRDefault="005E6CDD" w:rsidP="00CC2E06">
            <w:r>
              <w:t>Signed-in user, Administrator</w:t>
            </w:r>
          </w:p>
        </w:tc>
      </w:tr>
      <w:tr w:rsidR="005E6CDD" w14:paraId="1F115DB6" w14:textId="77777777" w:rsidTr="00CC2E06">
        <w:tc>
          <w:tcPr>
            <w:tcW w:w="2088" w:type="dxa"/>
          </w:tcPr>
          <w:p w14:paraId="579CD7EC" w14:textId="77777777" w:rsidR="005E6CDD" w:rsidRDefault="005E6CDD" w:rsidP="00CC2E06">
            <w:r>
              <w:t>Basic Flow</w:t>
            </w:r>
          </w:p>
        </w:tc>
        <w:tc>
          <w:tcPr>
            <w:tcW w:w="7488" w:type="dxa"/>
          </w:tcPr>
          <w:p w14:paraId="37145AE4" w14:textId="77777777" w:rsidR="005E6CDD" w:rsidRPr="00C35317" w:rsidRDefault="005E6CDD" w:rsidP="008F7777">
            <w:pPr>
              <w:pStyle w:val="ListParagraph"/>
              <w:widowControl/>
              <w:numPr>
                <w:ilvl w:val="0"/>
                <w:numId w:val="47"/>
              </w:numPr>
              <w:spacing w:before="0" w:after="200" w:line="240" w:lineRule="auto"/>
              <w:jc w:val="left"/>
            </w:pPr>
            <w:proofErr w:type="gramStart"/>
            <w:r>
              <w:t>User</w:t>
            </w:r>
            <w:proofErr w:type="gramEnd"/>
            <w:r>
              <w:t xml:space="preserve"> choose my-profile in navigation </w:t>
            </w:r>
            <w:proofErr w:type="spellStart"/>
            <w:r>
              <w:t>bav</w:t>
            </w:r>
            <w:proofErr w:type="spellEnd"/>
          </w:p>
          <w:p w14:paraId="22EFB4B9" w14:textId="77777777" w:rsidR="005E6CDD" w:rsidRDefault="005E6CDD" w:rsidP="008F7777">
            <w:pPr>
              <w:pStyle w:val="ListParagraph"/>
              <w:widowControl/>
              <w:numPr>
                <w:ilvl w:val="0"/>
                <w:numId w:val="47"/>
              </w:numPr>
              <w:spacing w:before="0" w:after="200" w:line="240" w:lineRule="auto"/>
              <w:jc w:val="left"/>
            </w:pPr>
            <w:r>
              <w:t>User choose edit profile in my-profile page</w:t>
            </w:r>
          </w:p>
          <w:p w14:paraId="60F4D327" w14:textId="77777777" w:rsidR="005E6CDD" w:rsidRDefault="005E6CDD" w:rsidP="008F7777">
            <w:pPr>
              <w:pStyle w:val="ListParagraph"/>
              <w:widowControl/>
              <w:numPr>
                <w:ilvl w:val="0"/>
                <w:numId w:val="47"/>
              </w:numPr>
              <w:spacing w:before="0" w:after="200" w:line="240" w:lineRule="auto"/>
              <w:jc w:val="left"/>
            </w:pPr>
            <w:proofErr w:type="gramStart"/>
            <w:r>
              <w:t>User</w:t>
            </w:r>
            <w:proofErr w:type="gramEnd"/>
            <w:r>
              <w:t xml:space="preserve"> choose and edit their information they want</w:t>
            </w:r>
          </w:p>
          <w:p w14:paraId="2B5576FB" w14:textId="77777777" w:rsidR="005E6CDD" w:rsidRDefault="005E6CDD" w:rsidP="008F7777">
            <w:pPr>
              <w:pStyle w:val="ListParagraph"/>
              <w:widowControl/>
              <w:numPr>
                <w:ilvl w:val="0"/>
                <w:numId w:val="47"/>
              </w:numPr>
              <w:spacing w:before="0" w:after="200" w:line="240" w:lineRule="auto"/>
              <w:jc w:val="left"/>
            </w:pPr>
            <w:proofErr w:type="gramStart"/>
            <w:r>
              <w:t>User</w:t>
            </w:r>
            <w:proofErr w:type="gramEnd"/>
            <w:r>
              <w:t xml:space="preserve"> click on save button</w:t>
            </w:r>
          </w:p>
          <w:p w14:paraId="08C23FAC" w14:textId="77777777" w:rsidR="005E6CDD" w:rsidRPr="009A5F48" w:rsidRDefault="005E6CDD" w:rsidP="008F7777">
            <w:pPr>
              <w:pStyle w:val="ListParagraph"/>
              <w:widowControl/>
              <w:numPr>
                <w:ilvl w:val="0"/>
                <w:numId w:val="47"/>
              </w:numPr>
              <w:spacing w:before="0" w:after="200" w:line="240" w:lineRule="auto"/>
              <w:jc w:val="left"/>
            </w:pPr>
            <w:r>
              <w:t xml:space="preserve">System comeback to my-profile page </w:t>
            </w:r>
          </w:p>
        </w:tc>
      </w:tr>
      <w:tr w:rsidR="005E6CDD" w14:paraId="75F30818" w14:textId="77777777" w:rsidTr="00CC2E06">
        <w:tc>
          <w:tcPr>
            <w:tcW w:w="2088" w:type="dxa"/>
          </w:tcPr>
          <w:p w14:paraId="7844D9BE" w14:textId="77777777" w:rsidR="005E6CDD" w:rsidRDefault="005E6CDD" w:rsidP="00CC2E06">
            <w:r>
              <w:t>Alternative Flows</w:t>
            </w:r>
          </w:p>
        </w:tc>
        <w:tc>
          <w:tcPr>
            <w:tcW w:w="7488" w:type="dxa"/>
          </w:tcPr>
          <w:p w14:paraId="04624AEF" w14:textId="77777777" w:rsidR="005E6CDD" w:rsidRPr="00613915" w:rsidRDefault="005E6CDD" w:rsidP="00CC2E06">
            <w:pPr>
              <w:rPr>
                <w:b/>
              </w:rPr>
            </w:pPr>
            <w:r w:rsidRPr="00613915">
              <w:rPr>
                <w:b/>
              </w:rPr>
              <w:t xml:space="preserve">Alternative flow 1: </w:t>
            </w:r>
            <w:r>
              <w:rPr>
                <w:b/>
              </w:rPr>
              <w:t>User enters invalid type of information</w:t>
            </w:r>
          </w:p>
          <w:p w14:paraId="49E15E82" w14:textId="77777777" w:rsidR="005E6CDD" w:rsidRDefault="005E6CDD" w:rsidP="008F7777">
            <w:pPr>
              <w:pStyle w:val="ListParagraph"/>
              <w:widowControl/>
              <w:numPr>
                <w:ilvl w:val="0"/>
                <w:numId w:val="48"/>
              </w:numPr>
              <w:spacing w:before="0" w:after="200" w:line="240" w:lineRule="auto"/>
              <w:jc w:val="left"/>
            </w:pPr>
            <w:r>
              <w:t xml:space="preserve">System displays an error message </w:t>
            </w:r>
          </w:p>
          <w:p w14:paraId="65F37718" w14:textId="77777777" w:rsidR="005E6CDD" w:rsidRDefault="005E6CDD" w:rsidP="008F7777">
            <w:pPr>
              <w:pStyle w:val="ListParagraph"/>
              <w:widowControl/>
              <w:numPr>
                <w:ilvl w:val="0"/>
                <w:numId w:val="48"/>
              </w:numPr>
              <w:spacing w:before="0" w:after="200" w:line="240" w:lineRule="auto"/>
              <w:jc w:val="left"/>
            </w:pPr>
            <w:r>
              <w:t>Continue step #3 of basic flow</w:t>
            </w:r>
          </w:p>
          <w:p w14:paraId="482CB3B4" w14:textId="77777777" w:rsidR="005E6CDD" w:rsidRPr="00613915" w:rsidRDefault="005E6CDD" w:rsidP="00CC2E06">
            <w:pPr>
              <w:rPr>
                <w:b/>
              </w:rPr>
            </w:pPr>
            <w:r w:rsidRPr="00613915">
              <w:rPr>
                <w:b/>
              </w:rPr>
              <w:t xml:space="preserve">Alternative flow </w:t>
            </w:r>
            <w:r>
              <w:rPr>
                <w:b/>
              </w:rPr>
              <w:t>2</w:t>
            </w:r>
            <w:r w:rsidRPr="00613915">
              <w:rPr>
                <w:b/>
              </w:rPr>
              <w:t xml:space="preserve">: </w:t>
            </w:r>
            <w:r>
              <w:rPr>
                <w:b/>
              </w:rPr>
              <w:t>Blank on any line</w:t>
            </w:r>
          </w:p>
          <w:p w14:paraId="75F6CE03" w14:textId="77777777" w:rsidR="005E6CDD" w:rsidRDefault="005E6CDD" w:rsidP="008F7777">
            <w:pPr>
              <w:pStyle w:val="ListParagraph"/>
              <w:widowControl/>
              <w:numPr>
                <w:ilvl w:val="0"/>
                <w:numId w:val="49"/>
              </w:numPr>
              <w:spacing w:before="0" w:after="200" w:line="240" w:lineRule="auto"/>
              <w:jc w:val="left"/>
            </w:pPr>
            <w:r>
              <w:t xml:space="preserve">System displays an error message </w:t>
            </w:r>
          </w:p>
          <w:p w14:paraId="184A5030" w14:textId="77777777" w:rsidR="005E6CDD" w:rsidRPr="00C35317" w:rsidRDefault="005E6CDD" w:rsidP="008F7777">
            <w:pPr>
              <w:pStyle w:val="ListParagraph"/>
              <w:widowControl/>
              <w:numPr>
                <w:ilvl w:val="0"/>
                <w:numId w:val="49"/>
              </w:numPr>
              <w:spacing w:before="0" w:after="200" w:line="240" w:lineRule="auto"/>
              <w:jc w:val="left"/>
            </w:pPr>
            <w:r>
              <w:t>Continue step #3 of basic flow</w:t>
            </w:r>
          </w:p>
        </w:tc>
      </w:tr>
      <w:tr w:rsidR="005E6CDD" w14:paraId="2BDC99FC" w14:textId="77777777" w:rsidTr="00CC2E06">
        <w:tc>
          <w:tcPr>
            <w:tcW w:w="2088" w:type="dxa"/>
          </w:tcPr>
          <w:p w14:paraId="078A6593" w14:textId="77777777" w:rsidR="005E6CDD" w:rsidRDefault="005E6CDD" w:rsidP="00CC2E06">
            <w:r>
              <w:t>Pre-conditions</w:t>
            </w:r>
          </w:p>
        </w:tc>
        <w:tc>
          <w:tcPr>
            <w:tcW w:w="7488" w:type="dxa"/>
          </w:tcPr>
          <w:p w14:paraId="63677EC2" w14:textId="77777777" w:rsidR="005E6CDD" w:rsidRDefault="005E6CDD" w:rsidP="00CC2E06">
            <w:r>
              <w:t>User signed-in system with their account</w:t>
            </w:r>
          </w:p>
          <w:p w14:paraId="1476C7D3" w14:textId="77777777" w:rsidR="005E6CDD" w:rsidRDefault="005E6CDD" w:rsidP="00CC2E06"/>
        </w:tc>
      </w:tr>
      <w:tr w:rsidR="005E6CDD" w14:paraId="0FEBECBB" w14:textId="77777777" w:rsidTr="00CC2E06">
        <w:tc>
          <w:tcPr>
            <w:tcW w:w="2088" w:type="dxa"/>
          </w:tcPr>
          <w:p w14:paraId="490C1217" w14:textId="77777777" w:rsidR="005E6CDD" w:rsidRDefault="005E6CDD" w:rsidP="00CC2E06">
            <w:r>
              <w:t>Post-conditions</w:t>
            </w:r>
          </w:p>
        </w:tc>
        <w:tc>
          <w:tcPr>
            <w:tcW w:w="7488" w:type="dxa"/>
          </w:tcPr>
          <w:p w14:paraId="6F1EE960" w14:textId="77777777" w:rsidR="005E6CDD" w:rsidRDefault="005E6CDD" w:rsidP="00CC2E06">
            <w:r>
              <w:t>User successfully edit their information and return to my-profile page</w:t>
            </w:r>
          </w:p>
        </w:tc>
      </w:tr>
    </w:tbl>
    <w:p w14:paraId="68E5884A" w14:textId="1B00A5C0" w:rsidR="005E6CDD" w:rsidRDefault="005E6CDD" w:rsidP="005E6CDD"/>
    <w:p w14:paraId="02E37817" w14:textId="6B82CCD1" w:rsidR="005E6CDD" w:rsidRDefault="005E6CDD" w:rsidP="005E6CDD"/>
    <w:p w14:paraId="13F84C31" w14:textId="77777777" w:rsidR="005E6CDD" w:rsidRPr="00B331A8" w:rsidRDefault="005E6CDD" w:rsidP="005E6CDD"/>
    <w:p w14:paraId="48AA6E3A" w14:textId="7C141383" w:rsidR="005E6CDD" w:rsidRDefault="005E6CDD" w:rsidP="005E6CDD">
      <w:pPr>
        <w:pStyle w:val="Heading3"/>
      </w:pPr>
      <w:bookmarkStart w:id="28" w:name="_Toc58439695"/>
      <w:r>
        <w:lastRenderedPageBreak/>
        <w:t>Use-case: Create an account</w:t>
      </w:r>
      <w:bookmarkEnd w:id="28"/>
    </w:p>
    <w:p w14:paraId="4D537DC3" w14:textId="77777777" w:rsidR="005E6CDD" w:rsidRPr="00B331A8" w:rsidRDefault="005E6CDD" w:rsidP="005E6CDD"/>
    <w:tbl>
      <w:tblPr>
        <w:tblStyle w:val="TableGrid"/>
        <w:tblW w:w="0" w:type="auto"/>
        <w:tblLook w:val="04A0" w:firstRow="1" w:lastRow="0" w:firstColumn="1" w:lastColumn="0" w:noHBand="0" w:noVBand="1"/>
      </w:tblPr>
      <w:tblGrid>
        <w:gridCol w:w="2055"/>
        <w:gridCol w:w="7295"/>
      </w:tblGrid>
      <w:tr w:rsidR="005E6CDD" w14:paraId="370A9FA3" w14:textId="77777777" w:rsidTr="00CC2E06">
        <w:tc>
          <w:tcPr>
            <w:tcW w:w="2088" w:type="dxa"/>
          </w:tcPr>
          <w:p w14:paraId="170C81C0" w14:textId="77777777" w:rsidR="005E6CDD" w:rsidRDefault="005E6CDD" w:rsidP="00CC2E06">
            <w:r>
              <w:t>Use case Name</w:t>
            </w:r>
          </w:p>
        </w:tc>
        <w:tc>
          <w:tcPr>
            <w:tcW w:w="7488" w:type="dxa"/>
          </w:tcPr>
          <w:p w14:paraId="55DA6968" w14:textId="77777777" w:rsidR="005E6CDD" w:rsidRDefault="005E6CDD" w:rsidP="00CC2E06">
            <w:r>
              <w:t>Create an account</w:t>
            </w:r>
          </w:p>
        </w:tc>
      </w:tr>
      <w:tr w:rsidR="005E6CDD" w14:paraId="055D6884" w14:textId="77777777" w:rsidTr="00CC2E06">
        <w:tc>
          <w:tcPr>
            <w:tcW w:w="2088" w:type="dxa"/>
          </w:tcPr>
          <w:p w14:paraId="2D9AF66D" w14:textId="77777777" w:rsidR="005E6CDD" w:rsidRDefault="005E6CDD" w:rsidP="00CC2E06">
            <w:r>
              <w:t>Brief description</w:t>
            </w:r>
          </w:p>
        </w:tc>
        <w:tc>
          <w:tcPr>
            <w:tcW w:w="7488" w:type="dxa"/>
          </w:tcPr>
          <w:p w14:paraId="2CEC6EA5" w14:textId="77777777" w:rsidR="005E6CDD" w:rsidRDefault="005E6CDD" w:rsidP="00CC2E06">
            <w:r w:rsidRPr="00253488">
              <w:t xml:space="preserve">This use case describes how </w:t>
            </w:r>
            <w:r>
              <w:t>a user can create an account</w:t>
            </w:r>
          </w:p>
        </w:tc>
      </w:tr>
      <w:tr w:rsidR="005E6CDD" w14:paraId="3C22128E" w14:textId="77777777" w:rsidTr="00CC2E06">
        <w:tc>
          <w:tcPr>
            <w:tcW w:w="2088" w:type="dxa"/>
          </w:tcPr>
          <w:p w14:paraId="6B7F48BF" w14:textId="77777777" w:rsidR="005E6CDD" w:rsidRDefault="005E6CDD" w:rsidP="00CC2E06">
            <w:r>
              <w:t>Actors</w:t>
            </w:r>
          </w:p>
        </w:tc>
        <w:tc>
          <w:tcPr>
            <w:tcW w:w="7488" w:type="dxa"/>
          </w:tcPr>
          <w:p w14:paraId="0D16BB74" w14:textId="77777777" w:rsidR="005E6CDD" w:rsidRDefault="005E6CDD" w:rsidP="00CC2E06">
            <w:r>
              <w:t>Guest, administrator</w:t>
            </w:r>
          </w:p>
        </w:tc>
      </w:tr>
      <w:tr w:rsidR="005E6CDD" w:rsidRPr="009A5F48" w14:paraId="786382BA" w14:textId="77777777" w:rsidTr="00CC2E06">
        <w:tc>
          <w:tcPr>
            <w:tcW w:w="2088" w:type="dxa"/>
          </w:tcPr>
          <w:p w14:paraId="022E9B05" w14:textId="77777777" w:rsidR="005E6CDD" w:rsidRDefault="005E6CDD" w:rsidP="00CC2E06">
            <w:r>
              <w:t>Basic Flow</w:t>
            </w:r>
          </w:p>
        </w:tc>
        <w:tc>
          <w:tcPr>
            <w:tcW w:w="7488" w:type="dxa"/>
          </w:tcPr>
          <w:p w14:paraId="50FDC297" w14:textId="77777777" w:rsidR="005E6CDD" w:rsidRDefault="005E6CDD" w:rsidP="008F7777">
            <w:pPr>
              <w:pStyle w:val="ListParagraph"/>
              <w:widowControl/>
              <w:numPr>
                <w:ilvl w:val="0"/>
                <w:numId w:val="17"/>
              </w:numPr>
              <w:spacing w:before="0" w:after="200" w:line="240" w:lineRule="auto"/>
              <w:jc w:val="left"/>
            </w:pPr>
            <w:r>
              <w:t>At sign in page, user clicks on sign up button.</w:t>
            </w:r>
          </w:p>
          <w:p w14:paraId="321F0867" w14:textId="77777777" w:rsidR="005E6CDD" w:rsidRDefault="005E6CDD" w:rsidP="008F7777">
            <w:pPr>
              <w:pStyle w:val="ListParagraph"/>
              <w:widowControl/>
              <w:numPr>
                <w:ilvl w:val="0"/>
                <w:numId w:val="17"/>
              </w:numPr>
              <w:spacing w:before="0" w:after="200" w:line="240" w:lineRule="auto"/>
              <w:jc w:val="left"/>
            </w:pPr>
            <w:r>
              <w:t>User goes to sign up page.</w:t>
            </w:r>
          </w:p>
          <w:p w14:paraId="6B923753" w14:textId="77777777" w:rsidR="005E6CDD" w:rsidRDefault="005E6CDD" w:rsidP="008F7777">
            <w:pPr>
              <w:pStyle w:val="ListParagraph"/>
              <w:widowControl/>
              <w:numPr>
                <w:ilvl w:val="0"/>
                <w:numId w:val="17"/>
              </w:numPr>
              <w:spacing w:before="0" w:after="200" w:line="240" w:lineRule="auto"/>
              <w:jc w:val="left"/>
            </w:pPr>
            <w:r>
              <w:t>User enters account’s name</w:t>
            </w:r>
          </w:p>
          <w:p w14:paraId="6361582C" w14:textId="77777777" w:rsidR="005E6CDD" w:rsidRDefault="005E6CDD" w:rsidP="008F7777">
            <w:pPr>
              <w:pStyle w:val="ListParagraph"/>
              <w:widowControl/>
              <w:numPr>
                <w:ilvl w:val="0"/>
                <w:numId w:val="17"/>
              </w:numPr>
              <w:spacing w:before="0" w:after="200" w:line="240" w:lineRule="auto"/>
              <w:jc w:val="left"/>
            </w:pPr>
            <w:r>
              <w:t>User enters password</w:t>
            </w:r>
          </w:p>
          <w:p w14:paraId="288074EA" w14:textId="77777777" w:rsidR="005E6CDD" w:rsidRDefault="005E6CDD" w:rsidP="008F7777">
            <w:pPr>
              <w:pStyle w:val="ListParagraph"/>
              <w:widowControl/>
              <w:numPr>
                <w:ilvl w:val="0"/>
                <w:numId w:val="17"/>
              </w:numPr>
              <w:spacing w:before="0" w:after="200" w:line="240" w:lineRule="auto"/>
              <w:jc w:val="left"/>
            </w:pPr>
            <w:r>
              <w:t xml:space="preserve">User enters password again </w:t>
            </w:r>
          </w:p>
          <w:p w14:paraId="6312022F" w14:textId="77777777" w:rsidR="005E6CDD" w:rsidRDefault="005E6CDD" w:rsidP="008F7777">
            <w:pPr>
              <w:pStyle w:val="ListParagraph"/>
              <w:widowControl/>
              <w:numPr>
                <w:ilvl w:val="0"/>
                <w:numId w:val="17"/>
              </w:numPr>
              <w:spacing w:before="0" w:after="200" w:line="240" w:lineRule="auto"/>
              <w:jc w:val="left"/>
            </w:pPr>
            <w:r>
              <w:t>User clicks sign up</w:t>
            </w:r>
          </w:p>
          <w:p w14:paraId="44EAA25C" w14:textId="77777777" w:rsidR="005E6CDD" w:rsidRPr="00A12F12" w:rsidRDefault="005E6CDD" w:rsidP="008F7777">
            <w:pPr>
              <w:pStyle w:val="ListParagraph"/>
              <w:widowControl/>
              <w:numPr>
                <w:ilvl w:val="0"/>
                <w:numId w:val="17"/>
              </w:numPr>
              <w:spacing w:before="0" w:after="200" w:line="240" w:lineRule="auto"/>
              <w:jc w:val="left"/>
            </w:pPr>
            <w:r>
              <w:t>Goes back to sign in page</w:t>
            </w:r>
          </w:p>
        </w:tc>
      </w:tr>
      <w:tr w:rsidR="005E6CDD" w:rsidRPr="00C35317" w14:paraId="2D2A5AF5" w14:textId="77777777" w:rsidTr="00CC2E06">
        <w:tc>
          <w:tcPr>
            <w:tcW w:w="2088" w:type="dxa"/>
          </w:tcPr>
          <w:p w14:paraId="1C9B1B93" w14:textId="77777777" w:rsidR="005E6CDD" w:rsidRDefault="005E6CDD" w:rsidP="00CC2E06">
            <w:r>
              <w:t>Alternative Flows</w:t>
            </w:r>
          </w:p>
        </w:tc>
        <w:tc>
          <w:tcPr>
            <w:tcW w:w="7488" w:type="dxa"/>
          </w:tcPr>
          <w:p w14:paraId="057D8F94" w14:textId="77777777" w:rsidR="005E6CDD" w:rsidRDefault="005E6CDD" w:rsidP="00CC2E06">
            <w:pPr>
              <w:rPr>
                <w:b/>
              </w:rPr>
            </w:pPr>
            <w:r w:rsidRPr="00613915">
              <w:rPr>
                <w:b/>
              </w:rPr>
              <w:t xml:space="preserve">Alternative flow 1: </w:t>
            </w:r>
            <w:r>
              <w:rPr>
                <w:b/>
              </w:rPr>
              <w:t xml:space="preserve">User enters username </w:t>
            </w:r>
            <w:proofErr w:type="gramStart"/>
            <w:r>
              <w:rPr>
                <w:b/>
              </w:rPr>
              <w:t>that’s</w:t>
            </w:r>
            <w:proofErr w:type="gramEnd"/>
            <w:r>
              <w:rPr>
                <w:b/>
              </w:rPr>
              <w:t xml:space="preserve"> already taken</w:t>
            </w:r>
          </w:p>
          <w:p w14:paraId="3CF9C495" w14:textId="77777777" w:rsidR="005E6CDD" w:rsidRDefault="005E6CDD" w:rsidP="008F7777">
            <w:pPr>
              <w:pStyle w:val="ListParagraph"/>
              <w:widowControl/>
              <w:numPr>
                <w:ilvl w:val="0"/>
                <w:numId w:val="18"/>
              </w:numPr>
              <w:spacing w:before="0" w:after="200" w:line="276" w:lineRule="auto"/>
              <w:jc w:val="left"/>
            </w:pPr>
            <w:r>
              <w:t>From #6 of the basic flow, system displays error message</w:t>
            </w:r>
          </w:p>
          <w:p w14:paraId="54F75B39" w14:textId="77777777" w:rsidR="005E6CDD" w:rsidRDefault="005E6CDD" w:rsidP="008F7777">
            <w:pPr>
              <w:pStyle w:val="ListParagraph"/>
              <w:widowControl/>
              <w:numPr>
                <w:ilvl w:val="0"/>
                <w:numId w:val="18"/>
              </w:numPr>
              <w:spacing w:before="0" w:after="200" w:line="276" w:lineRule="auto"/>
              <w:jc w:val="left"/>
            </w:pPr>
            <w:r>
              <w:t>Continue from step #3.</w:t>
            </w:r>
          </w:p>
          <w:p w14:paraId="30738468" w14:textId="77777777" w:rsidR="005E6CDD" w:rsidRDefault="005E6CDD" w:rsidP="00CC2E06">
            <w:pPr>
              <w:rPr>
                <w:b/>
              </w:rPr>
            </w:pPr>
            <w:r w:rsidRPr="00613915">
              <w:rPr>
                <w:b/>
              </w:rPr>
              <w:t xml:space="preserve">Alternative flow </w:t>
            </w:r>
            <w:r>
              <w:rPr>
                <w:b/>
              </w:rPr>
              <w:t>2</w:t>
            </w:r>
            <w:r w:rsidRPr="00613915">
              <w:rPr>
                <w:b/>
              </w:rPr>
              <w:t xml:space="preserve">: </w:t>
            </w:r>
            <w:r>
              <w:rPr>
                <w:b/>
              </w:rPr>
              <w:t>User re-enters wrong password</w:t>
            </w:r>
          </w:p>
          <w:p w14:paraId="5AAB566E" w14:textId="77777777" w:rsidR="005E6CDD" w:rsidRDefault="005E6CDD" w:rsidP="008F7777">
            <w:pPr>
              <w:pStyle w:val="ListParagraph"/>
              <w:widowControl/>
              <w:numPr>
                <w:ilvl w:val="0"/>
                <w:numId w:val="40"/>
              </w:numPr>
              <w:spacing w:before="0" w:after="200" w:line="276" w:lineRule="auto"/>
              <w:jc w:val="left"/>
            </w:pPr>
            <w:r>
              <w:t>From #6 of the basic flow, system displays error message</w:t>
            </w:r>
          </w:p>
          <w:p w14:paraId="7A1FB331" w14:textId="77777777" w:rsidR="005E6CDD" w:rsidRPr="00A06E7E" w:rsidRDefault="005E6CDD" w:rsidP="008F7777">
            <w:pPr>
              <w:pStyle w:val="ListParagraph"/>
              <w:widowControl/>
              <w:numPr>
                <w:ilvl w:val="0"/>
                <w:numId w:val="40"/>
              </w:numPr>
              <w:spacing w:before="0" w:after="200" w:line="276" w:lineRule="auto"/>
              <w:jc w:val="left"/>
            </w:pPr>
            <w:r>
              <w:t>Continue from step #5.</w:t>
            </w:r>
          </w:p>
        </w:tc>
      </w:tr>
      <w:tr w:rsidR="005E6CDD" w14:paraId="222427CB" w14:textId="77777777" w:rsidTr="00CC2E06">
        <w:tc>
          <w:tcPr>
            <w:tcW w:w="2088" w:type="dxa"/>
          </w:tcPr>
          <w:p w14:paraId="4CF04218" w14:textId="77777777" w:rsidR="005E6CDD" w:rsidRDefault="005E6CDD" w:rsidP="00CC2E06">
            <w:r>
              <w:t>Pre-conditions</w:t>
            </w:r>
          </w:p>
        </w:tc>
        <w:tc>
          <w:tcPr>
            <w:tcW w:w="7488" w:type="dxa"/>
          </w:tcPr>
          <w:p w14:paraId="38246B6F" w14:textId="77777777" w:rsidR="005E6CDD" w:rsidRDefault="005E6CDD" w:rsidP="00CC2E06">
            <w:r>
              <w:t>User goes to login page and clicks sign up button</w:t>
            </w:r>
          </w:p>
          <w:p w14:paraId="683A5D8F" w14:textId="77777777" w:rsidR="005E6CDD" w:rsidRDefault="005E6CDD" w:rsidP="00CC2E06"/>
        </w:tc>
      </w:tr>
      <w:tr w:rsidR="005E6CDD" w14:paraId="71018DCB" w14:textId="77777777" w:rsidTr="00CC2E06">
        <w:tc>
          <w:tcPr>
            <w:tcW w:w="2088" w:type="dxa"/>
          </w:tcPr>
          <w:p w14:paraId="60175F5A" w14:textId="77777777" w:rsidR="005E6CDD" w:rsidRDefault="005E6CDD" w:rsidP="00CC2E06">
            <w:r>
              <w:t>Post-conditions</w:t>
            </w:r>
          </w:p>
        </w:tc>
        <w:tc>
          <w:tcPr>
            <w:tcW w:w="7488" w:type="dxa"/>
          </w:tcPr>
          <w:p w14:paraId="7BB1D9E8" w14:textId="77777777" w:rsidR="005E6CDD" w:rsidRDefault="005E6CDD" w:rsidP="00CC2E06">
            <w:r>
              <w:t>User successfully signs up and returns to sign in page</w:t>
            </w:r>
          </w:p>
        </w:tc>
      </w:tr>
      <w:bookmarkEnd w:id="27"/>
    </w:tbl>
    <w:p w14:paraId="63A98FF7" w14:textId="77777777" w:rsidR="005E6CDD" w:rsidRPr="00A12F12" w:rsidRDefault="005E6CDD" w:rsidP="005E6CDD"/>
    <w:p w14:paraId="7B04F43B" w14:textId="36227F95" w:rsidR="005E6CDD" w:rsidRDefault="005E6CDD" w:rsidP="005E6CDD">
      <w:pPr>
        <w:pStyle w:val="Heading3"/>
      </w:pPr>
      <w:bookmarkStart w:id="29" w:name="_Toc57053971"/>
      <w:bookmarkStart w:id="30" w:name="_Toc58439696"/>
      <w:r>
        <w:t>Use-case: Make purchase</w:t>
      </w:r>
      <w:bookmarkEnd w:id="29"/>
      <w:bookmarkEnd w:id="30"/>
    </w:p>
    <w:tbl>
      <w:tblPr>
        <w:tblStyle w:val="TableGrid"/>
        <w:tblW w:w="0" w:type="auto"/>
        <w:tblLook w:val="04A0" w:firstRow="1" w:lastRow="0" w:firstColumn="1" w:lastColumn="0" w:noHBand="0" w:noVBand="1"/>
      </w:tblPr>
      <w:tblGrid>
        <w:gridCol w:w="2055"/>
        <w:gridCol w:w="7295"/>
      </w:tblGrid>
      <w:tr w:rsidR="005E6CDD" w14:paraId="62783EB5" w14:textId="77777777" w:rsidTr="00CC2E06">
        <w:tc>
          <w:tcPr>
            <w:tcW w:w="2088" w:type="dxa"/>
          </w:tcPr>
          <w:p w14:paraId="081A8528" w14:textId="77777777" w:rsidR="005E6CDD" w:rsidRDefault="005E6CDD" w:rsidP="00CC2E06">
            <w:r>
              <w:t>Use case Name</w:t>
            </w:r>
          </w:p>
        </w:tc>
        <w:tc>
          <w:tcPr>
            <w:tcW w:w="7488" w:type="dxa"/>
          </w:tcPr>
          <w:p w14:paraId="7C72FD9C" w14:textId="77777777" w:rsidR="005E6CDD" w:rsidRDefault="005E6CDD" w:rsidP="00CC2E06">
            <w:r>
              <w:t>Make purchase</w:t>
            </w:r>
          </w:p>
        </w:tc>
      </w:tr>
      <w:tr w:rsidR="005E6CDD" w14:paraId="10FFD28C" w14:textId="77777777" w:rsidTr="00CC2E06">
        <w:tc>
          <w:tcPr>
            <w:tcW w:w="2088" w:type="dxa"/>
          </w:tcPr>
          <w:p w14:paraId="3A0A9B78" w14:textId="77777777" w:rsidR="005E6CDD" w:rsidRDefault="005E6CDD" w:rsidP="00CC2E06">
            <w:r>
              <w:t>Brief description</w:t>
            </w:r>
          </w:p>
        </w:tc>
        <w:tc>
          <w:tcPr>
            <w:tcW w:w="7488" w:type="dxa"/>
          </w:tcPr>
          <w:p w14:paraId="43FB0BC8" w14:textId="77777777" w:rsidR="005E6CDD" w:rsidRDefault="005E6CDD" w:rsidP="00CC2E06">
            <w:r w:rsidRPr="00253488">
              <w:t xml:space="preserve">This use case describes how </w:t>
            </w:r>
            <w:r>
              <w:t>a user can make a purchase</w:t>
            </w:r>
          </w:p>
        </w:tc>
      </w:tr>
      <w:tr w:rsidR="005E6CDD" w14:paraId="54B0EDEB" w14:textId="77777777" w:rsidTr="00CC2E06">
        <w:tc>
          <w:tcPr>
            <w:tcW w:w="2088" w:type="dxa"/>
          </w:tcPr>
          <w:p w14:paraId="413D0500" w14:textId="77777777" w:rsidR="005E6CDD" w:rsidRDefault="005E6CDD" w:rsidP="00CC2E06">
            <w:r>
              <w:t>Actors</w:t>
            </w:r>
          </w:p>
        </w:tc>
        <w:tc>
          <w:tcPr>
            <w:tcW w:w="7488" w:type="dxa"/>
          </w:tcPr>
          <w:p w14:paraId="5CF5970E" w14:textId="77777777" w:rsidR="005E6CDD" w:rsidRDefault="005E6CDD" w:rsidP="00CC2E06">
            <w:r>
              <w:t>Signed in customer</w:t>
            </w:r>
          </w:p>
        </w:tc>
      </w:tr>
      <w:tr w:rsidR="005E6CDD" w:rsidRPr="00A12F12" w14:paraId="572F76CC" w14:textId="77777777" w:rsidTr="00CC2E06">
        <w:tc>
          <w:tcPr>
            <w:tcW w:w="2088" w:type="dxa"/>
          </w:tcPr>
          <w:p w14:paraId="22A4378D" w14:textId="77777777" w:rsidR="005E6CDD" w:rsidRDefault="005E6CDD" w:rsidP="00CC2E06">
            <w:r>
              <w:t>Basic Flow</w:t>
            </w:r>
          </w:p>
        </w:tc>
        <w:tc>
          <w:tcPr>
            <w:tcW w:w="7488" w:type="dxa"/>
          </w:tcPr>
          <w:p w14:paraId="10F3D446" w14:textId="77777777" w:rsidR="005E6CDD" w:rsidRDefault="005E6CDD" w:rsidP="008F7777">
            <w:pPr>
              <w:pStyle w:val="ListParagraph"/>
              <w:widowControl/>
              <w:numPr>
                <w:ilvl w:val="0"/>
                <w:numId w:val="29"/>
              </w:numPr>
              <w:spacing w:before="0" w:after="200" w:line="240" w:lineRule="auto"/>
              <w:jc w:val="left"/>
            </w:pPr>
            <w:r>
              <w:t>At homepage, user goes to their cart by clicking on cart button</w:t>
            </w:r>
          </w:p>
          <w:p w14:paraId="75232FCF"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purchase button</w:t>
            </w:r>
          </w:p>
          <w:p w14:paraId="61EE02BF"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checkout button.</w:t>
            </w:r>
          </w:p>
          <w:p w14:paraId="02EC3E9E"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check their information again</w:t>
            </w:r>
          </w:p>
          <w:p w14:paraId="3C2AF616" w14:textId="77777777" w:rsidR="005E6CDD" w:rsidRPr="00916E41"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confirm button </w:t>
            </w:r>
          </w:p>
        </w:tc>
      </w:tr>
      <w:tr w:rsidR="005E6CDD" w:rsidRPr="003C1E22" w14:paraId="1980033D" w14:textId="77777777" w:rsidTr="00CC2E06">
        <w:tc>
          <w:tcPr>
            <w:tcW w:w="2088" w:type="dxa"/>
          </w:tcPr>
          <w:p w14:paraId="52ED418E" w14:textId="77777777" w:rsidR="005E6CDD" w:rsidRDefault="005E6CDD" w:rsidP="00CC2E06">
            <w:r>
              <w:lastRenderedPageBreak/>
              <w:t>Alternative Flows</w:t>
            </w:r>
          </w:p>
        </w:tc>
        <w:tc>
          <w:tcPr>
            <w:tcW w:w="7488" w:type="dxa"/>
          </w:tcPr>
          <w:p w14:paraId="72F8CF6E" w14:textId="77777777" w:rsidR="005E6CDD" w:rsidRPr="00613915" w:rsidRDefault="005E6CDD" w:rsidP="00CC2E06">
            <w:pPr>
              <w:rPr>
                <w:b/>
              </w:rPr>
            </w:pPr>
            <w:r w:rsidRPr="00613915">
              <w:rPr>
                <w:b/>
              </w:rPr>
              <w:t>Alternative flow 1: User</w:t>
            </w:r>
            <w:r>
              <w:rPr>
                <w:b/>
              </w:rPr>
              <w:t>’s shopping cart is empty</w:t>
            </w:r>
          </w:p>
          <w:p w14:paraId="4E3AAFE9" w14:textId="77777777" w:rsidR="005E6CDD" w:rsidRDefault="005E6CDD" w:rsidP="008F7777">
            <w:pPr>
              <w:pStyle w:val="ListParagraph"/>
              <w:widowControl/>
              <w:numPr>
                <w:ilvl w:val="0"/>
                <w:numId w:val="30"/>
              </w:numPr>
              <w:spacing w:before="0" w:after="0" w:line="240" w:lineRule="auto"/>
              <w:jc w:val="left"/>
            </w:pPr>
            <w:r>
              <w:t xml:space="preserve">From #3 of the basic flow, </w:t>
            </w:r>
            <w:proofErr w:type="spellStart"/>
            <w:r>
              <w:t>systerm</w:t>
            </w:r>
            <w:proofErr w:type="spellEnd"/>
            <w:r>
              <w:t xml:space="preserve"> display error message</w:t>
            </w:r>
          </w:p>
          <w:p w14:paraId="3C7B6EB6" w14:textId="77777777" w:rsidR="005E6CDD" w:rsidRDefault="005E6CDD" w:rsidP="008F7777">
            <w:pPr>
              <w:pStyle w:val="ListParagraph"/>
              <w:widowControl/>
              <w:numPr>
                <w:ilvl w:val="0"/>
                <w:numId w:val="30"/>
              </w:numPr>
              <w:spacing w:before="0" w:after="0" w:line="240" w:lineRule="auto"/>
              <w:jc w:val="left"/>
            </w:pPr>
            <w:proofErr w:type="spellStart"/>
            <w:r>
              <w:t>Systerm</w:t>
            </w:r>
            <w:proofErr w:type="spellEnd"/>
            <w:r>
              <w:t xml:space="preserve"> goes to homepage</w:t>
            </w:r>
          </w:p>
          <w:p w14:paraId="665319A0" w14:textId="77777777" w:rsidR="005E6CDD" w:rsidRDefault="005E6CDD" w:rsidP="00CC2E06"/>
          <w:p w14:paraId="1D0B0357" w14:textId="77777777" w:rsidR="005E6CDD" w:rsidRPr="00613915" w:rsidRDefault="005E6CDD" w:rsidP="00CC2E06">
            <w:pPr>
              <w:rPr>
                <w:b/>
              </w:rPr>
            </w:pPr>
            <w:r>
              <w:rPr>
                <w:b/>
              </w:rPr>
              <w:t>Alternative flow 2</w:t>
            </w:r>
            <w:r w:rsidRPr="00613915">
              <w:rPr>
                <w:b/>
              </w:rPr>
              <w:t xml:space="preserve">: </w:t>
            </w:r>
            <w:r>
              <w:rPr>
                <w:b/>
              </w:rPr>
              <w:t>User information is wrong</w:t>
            </w:r>
          </w:p>
          <w:p w14:paraId="4A8BEFE1" w14:textId="77777777" w:rsidR="005E6CDD" w:rsidRDefault="005E6CDD" w:rsidP="008F7777">
            <w:pPr>
              <w:pStyle w:val="ListParagraph"/>
              <w:widowControl/>
              <w:numPr>
                <w:ilvl w:val="0"/>
                <w:numId w:val="14"/>
              </w:numPr>
              <w:spacing w:before="0" w:after="0" w:line="240" w:lineRule="auto"/>
              <w:jc w:val="left"/>
            </w:pPr>
            <w:r>
              <w:t>From #4 of the basic flow, user re-enter their information</w:t>
            </w:r>
          </w:p>
          <w:p w14:paraId="757E6B51" w14:textId="77777777" w:rsidR="005E6CDD" w:rsidRDefault="005E6CDD" w:rsidP="008F7777">
            <w:pPr>
              <w:pStyle w:val="ListParagraph"/>
              <w:widowControl/>
              <w:numPr>
                <w:ilvl w:val="0"/>
                <w:numId w:val="14"/>
              </w:numPr>
              <w:spacing w:before="0" w:after="0" w:line="240" w:lineRule="auto"/>
              <w:jc w:val="left"/>
            </w:pPr>
            <w:r>
              <w:t>Continue step #5</w:t>
            </w:r>
          </w:p>
          <w:p w14:paraId="0DE807CD" w14:textId="77777777" w:rsidR="005E6CDD" w:rsidRPr="006313E4" w:rsidRDefault="005E6CDD" w:rsidP="00CC2E06"/>
        </w:tc>
      </w:tr>
      <w:tr w:rsidR="005E6CDD" w14:paraId="6B81AF4E" w14:textId="77777777" w:rsidTr="00CC2E06">
        <w:tc>
          <w:tcPr>
            <w:tcW w:w="2088" w:type="dxa"/>
          </w:tcPr>
          <w:p w14:paraId="5F0904BD" w14:textId="77777777" w:rsidR="005E6CDD" w:rsidRDefault="005E6CDD" w:rsidP="00CC2E06">
            <w:r>
              <w:t>Pre-conditions</w:t>
            </w:r>
          </w:p>
        </w:tc>
        <w:tc>
          <w:tcPr>
            <w:tcW w:w="7488" w:type="dxa"/>
          </w:tcPr>
          <w:p w14:paraId="7807AEBC" w14:textId="77777777" w:rsidR="005E6CDD" w:rsidRDefault="005E6CDD" w:rsidP="00CC2E06">
            <w:r>
              <w:t>User goes to homepage</w:t>
            </w:r>
          </w:p>
          <w:p w14:paraId="59C74799" w14:textId="77777777" w:rsidR="005E6CDD" w:rsidRDefault="005E6CDD" w:rsidP="00CC2E06">
            <w:r>
              <w:t>User has product in shopping-cart</w:t>
            </w:r>
          </w:p>
          <w:p w14:paraId="4D12A899" w14:textId="77777777" w:rsidR="005E6CDD" w:rsidRDefault="005E6CDD" w:rsidP="00CC2E06">
            <w:r>
              <w:t>User has correctly information in profile</w:t>
            </w:r>
          </w:p>
          <w:p w14:paraId="5FDAE4A0" w14:textId="77777777" w:rsidR="005E6CDD" w:rsidRDefault="005E6CDD" w:rsidP="00CC2E06"/>
        </w:tc>
      </w:tr>
      <w:tr w:rsidR="005E6CDD" w14:paraId="02BA2F4D" w14:textId="77777777" w:rsidTr="00CC2E06">
        <w:tc>
          <w:tcPr>
            <w:tcW w:w="2088" w:type="dxa"/>
          </w:tcPr>
          <w:p w14:paraId="692F33BA" w14:textId="77777777" w:rsidR="005E6CDD" w:rsidRDefault="005E6CDD" w:rsidP="00CC2E06">
            <w:r>
              <w:t>Post-conditions</w:t>
            </w:r>
          </w:p>
        </w:tc>
        <w:tc>
          <w:tcPr>
            <w:tcW w:w="7488" w:type="dxa"/>
          </w:tcPr>
          <w:p w14:paraId="52E05217" w14:textId="77777777" w:rsidR="005E6CDD" w:rsidRDefault="005E6CDD" w:rsidP="00CC2E06">
            <w:r>
              <w:t>User successfully make a purchase and waiting for an email to confirm</w:t>
            </w:r>
          </w:p>
        </w:tc>
      </w:tr>
    </w:tbl>
    <w:p w14:paraId="3BB54283" w14:textId="77777777" w:rsidR="005E6CDD" w:rsidRDefault="005E6CDD" w:rsidP="005E6CDD">
      <w:pPr>
        <w:pStyle w:val="Heading2"/>
        <w:numPr>
          <w:ilvl w:val="0"/>
          <w:numId w:val="0"/>
        </w:numPr>
        <w:ind w:left="720"/>
      </w:pPr>
    </w:p>
    <w:p w14:paraId="33C57582" w14:textId="1F946A4E" w:rsidR="005E6CDD" w:rsidRDefault="005E6CDD" w:rsidP="005E6CDD">
      <w:pPr>
        <w:pStyle w:val="Heading3"/>
      </w:pPr>
      <w:bookmarkStart w:id="31" w:name="_Toc58439697"/>
      <w:bookmarkStart w:id="32" w:name="_Toc57053972"/>
      <w:r>
        <w:t>Use-case: View order history</w:t>
      </w:r>
      <w:bookmarkEnd w:id="31"/>
    </w:p>
    <w:tbl>
      <w:tblPr>
        <w:tblStyle w:val="TableGrid"/>
        <w:tblW w:w="0" w:type="auto"/>
        <w:tblLook w:val="04A0" w:firstRow="1" w:lastRow="0" w:firstColumn="1" w:lastColumn="0" w:noHBand="0" w:noVBand="1"/>
      </w:tblPr>
      <w:tblGrid>
        <w:gridCol w:w="2055"/>
        <w:gridCol w:w="7295"/>
      </w:tblGrid>
      <w:tr w:rsidR="005E6CDD" w14:paraId="502DC362" w14:textId="77777777" w:rsidTr="00CC2E06">
        <w:tc>
          <w:tcPr>
            <w:tcW w:w="2088" w:type="dxa"/>
          </w:tcPr>
          <w:p w14:paraId="3939C582" w14:textId="77777777" w:rsidR="005E6CDD" w:rsidRDefault="005E6CDD" w:rsidP="00CC2E06">
            <w:r>
              <w:t>Use case Name</w:t>
            </w:r>
          </w:p>
        </w:tc>
        <w:tc>
          <w:tcPr>
            <w:tcW w:w="7488" w:type="dxa"/>
          </w:tcPr>
          <w:p w14:paraId="785AD86D" w14:textId="77777777" w:rsidR="005E6CDD" w:rsidRDefault="005E6CDD" w:rsidP="00CC2E06">
            <w:r>
              <w:t>View order history</w:t>
            </w:r>
          </w:p>
        </w:tc>
      </w:tr>
      <w:tr w:rsidR="005E6CDD" w14:paraId="2161DC6C" w14:textId="77777777" w:rsidTr="00CC2E06">
        <w:tc>
          <w:tcPr>
            <w:tcW w:w="2088" w:type="dxa"/>
          </w:tcPr>
          <w:p w14:paraId="06AD7520" w14:textId="77777777" w:rsidR="005E6CDD" w:rsidRDefault="005E6CDD" w:rsidP="00CC2E06">
            <w:r>
              <w:t>Brief description</w:t>
            </w:r>
          </w:p>
        </w:tc>
        <w:tc>
          <w:tcPr>
            <w:tcW w:w="7488" w:type="dxa"/>
          </w:tcPr>
          <w:p w14:paraId="4772FD07" w14:textId="77777777" w:rsidR="005E6CDD" w:rsidRDefault="005E6CDD" w:rsidP="00CC2E06">
            <w:r w:rsidRPr="00253488">
              <w:t xml:space="preserve">This use case describes how </w:t>
            </w:r>
            <w:r>
              <w:t>a user can view details about their order history</w:t>
            </w:r>
          </w:p>
        </w:tc>
      </w:tr>
      <w:tr w:rsidR="005E6CDD" w14:paraId="2ABF5BCC" w14:textId="77777777" w:rsidTr="00CC2E06">
        <w:tc>
          <w:tcPr>
            <w:tcW w:w="2088" w:type="dxa"/>
          </w:tcPr>
          <w:p w14:paraId="4251DDC5" w14:textId="77777777" w:rsidR="005E6CDD" w:rsidRDefault="005E6CDD" w:rsidP="00CC2E06">
            <w:r>
              <w:t>Actors</w:t>
            </w:r>
          </w:p>
        </w:tc>
        <w:tc>
          <w:tcPr>
            <w:tcW w:w="7488" w:type="dxa"/>
          </w:tcPr>
          <w:p w14:paraId="59B5B3CB" w14:textId="77777777" w:rsidR="005E6CDD" w:rsidRDefault="005E6CDD" w:rsidP="00CC2E06">
            <w:r>
              <w:t>Signed in user</w:t>
            </w:r>
          </w:p>
        </w:tc>
      </w:tr>
      <w:tr w:rsidR="005E6CDD" w:rsidRPr="009A5F48" w14:paraId="3AB1DF1A" w14:textId="77777777" w:rsidTr="00CC2E06">
        <w:tc>
          <w:tcPr>
            <w:tcW w:w="2088" w:type="dxa"/>
          </w:tcPr>
          <w:p w14:paraId="0A316DEA" w14:textId="77777777" w:rsidR="005E6CDD" w:rsidRDefault="005E6CDD" w:rsidP="00CC2E06">
            <w:r>
              <w:t>Basic Flow</w:t>
            </w:r>
          </w:p>
        </w:tc>
        <w:tc>
          <w:tcPr>
            <w:tcW w:w="7488" w:type="dxa"/>
          </w:tcPr>
          <w:p w14:paraId="25526474" w14:textId="77777777" w:rsidR="005E6CDD" w:rsidRDefault="005E6CDD" w:rsidP="008F7777">
            <w:pPr>
              <w:pStyle w:val="ListParagraph"/>
              <w:widowControl/>
              <w:numPr>
                <w:ilvl w:val="0"/>
                <w:numId w:val="19"/>
              </w:numPr>
              <w:spacing w:before="0" w:after="200" w:line="240" w:lineRule="auto"/>
              <w:jc w:val="left"/>
            </w:pPr>
            <w:r>
              <w:t>User goes to homepage</w:t>
            </w:r>
          </w:p>
          <w:p w14:paraId="64E483B1" w14:textId="77777777" w:rsidR="005E6CDD" w:rsidRPr="00EC57B2" w:rsidRDefault="005E6CDD" w:rsidP="008F7777">
            <w:pPr>
              <w:pStyle w:val="ListParagraph"/>
              <w:widowControl/>
              <w:numPr>
                <w:ilvl w:val="0"/>
                <w:numId w:val="19"/>
              </w:numPr>
              <w:spacing w:before="0" w:after="200" w:line="240" w:lineRule="auto"/>
              <w:jc w:val="left"/>
            </w:pPr>
            <w:r>
              <w:t>User clicks on my-profile</w:t>
            </w:r>
          </w:p>
          <w:p w14:paraId="2D9CF711" w14:textId="77777777" w:rsidR="005E6CDD" w:rsidRDefault="005E6CDD" w:rsidP="008F7777">
            <w:pPr>
              <w:pStyle w:val="ListParagraph"/>
              <w:widowControl/>
              <w:numPr>
                <w:ilvl w:val="0"/>
                <w:numId w:val="19"/>
              </w:numPr>
              <w:spacing w:before="0" w:after="200" w:line="240" w:lineRule="auto"/>
              <w:jc w:val="left"/>
            </w:pPr>
            <w:proofErr w:type="gramStart"/>
            <w:r>
              <w:t>User</w:t>
            </w:r>
            <w:proofErr w:type="gramEnd"/>
            <w:r>
              <w:t xml:space="preserve"> choose order history on my-profile page</w:t>
            </w:r>
          </w:p>
          <w:p w14:paraId="79BF11E0" w14:textId="77777777" w:rsidR="005E6CDD" w:rsidRDefault="005E6CDD" w:rsidP="008F7777">
            <w:pPr>
              <w:pStyle w:val="ListParagraph"/>
              <w:widowControl/>
              <w:numPr>
                <w:ilvl w:val="0"/>
                <w:numId w:val="19"/>
              </w:numPr>
              <w:spacing w:before="0" w:after="200" w:line="240" w:lineRule="auto"/>
              <w:jc w:val="left"/>
            </w:pPr>
            <w:r>
              <w:t>System show order history</w:t>
            </w:r>
          </w:p>
          <w:p w14:paraId="321DC240" w14:textId="77777777" w:rsidR="005E6CDD" w:rsidRPr="003C1E22" w:rsidRDefault="005E6CDD" w:rsidP="00CC2E06">
            <w:pPr>
              <w:pStyle w:val="ListParagraph"/>
              <w:spacing w:line="240" w:lineRule="auto"/>
            </w:pPr>
          </w:p>
        </w:tc>
      </w:tr>
      <w:tr w:rsidR="005E6CDD" w:rsidRPr="00C35317" w14:paraId="3D6FAC44" w14:textId="77777777" w:rsidTr="00CC2E06">
        <w:tc>
          <w:tcPr>
            <w:tcW w:w="2088" w:type="dxa"/>
          </w:tcPr>
          <w:p w14:paraId="54C8B7B8" w14:textId="77777777" w:rsidR="005E6CDD" w:rsidRDefault="005E6CDD" w:rsidP="00CC2E06">
            <w:r>
              <w:t>Alternative Flows</w:t>
            </w:r>
          </w:p>
        </w:tc>
        <w:tc>
          <w:tcPr>
            <w:tcW w:w="7488" w:type="dxa"/>
          </w:tcPr>
          <w:p w14:paraId="333CEE6D" w14:textId="77777777" w:rsidR="005E6CDD" w:rsidRDefault="005E6CDD" w:rsidP="00CC2E06">
            <w:pPr>
              <w:rPr>
                <w:b/>
              </w:rPr>
            </w:pPr>
            <w:r w:rsidRPr="00613915">
              <w:rPr>
                <w:b/>
              </w:rPr>
              <w:t xml:space="preserve">Alternative flow 1: </w:t>
            </w:r>
            <w:r>
              <w:rPr>
                <w:b/>
              </w:rPr>
              <w:t xml:space="preserve">User </w:t>
            </w:r>
            <w:proofErr w:type="gramStart"/>
            <w:r>
              <w:rPr>
                <w:b/>
              </w:rPr>
              <w:t>don’t</w:t>
            </w:r>
            <w:proofErr w:type="gramEnd"/>
            <w:r>
              <w:rPr>
                <w:b/>
              </w:rPr>
              <w:t xml:space="preserve"> have any order before</w:t>
            </w:r>
          </w:p>
          <w:p w14:paraId="4393AA9B" w14:textId="77777777" w:rsidR="005E6CDD" w:rsidRDefault="005E6CDD" w:rsidP="008F7777">
            <w:pPr>
              <w:pStyle w:val="ListParagraph"/>
              <w:widowControl/>
              <w:numPr>
                <w:ilvl w:val="0"/>
                <w:numId w:val="20"/>
              </w:numPr>
              <w:spacing w:before="0" w:after="200" w:line="276" w:lineRule="auto"/>
              <w:jc w:val="left"/>
            </w:pPr>
            <w:r>
              <w:t>From #4 of the basic flow, system displays no order to show</w:t>
            </w:r>
          </w:p>
          <w:p w14:paraId="1304E270" w14:textId="77777777" w:rsidR="005E6CDD" w:rsidRPr="00952801" w:rsidRDefault="005E6CDD" w:rsidP="008F7777">
            <w:pPr>
              <w:pStyle w:val="ListParagraph"/>
              <w:widowControl/>
              <w:numPr>
                <w:ilvl w:val="0"/>
                <w:numId w:val="20"/>
              </w:numPr>
              <w:spacing w:before="0" w:after="200" w:line="276" w:lineRule="auto"/>
              <w:jc w:val="left"/>
            </w:pPr>
            <w:r>
              <w:t>System comeback to my-profile page</w:t>
            </w:r>
          </w:p>
        </w:tc>
      </w:tr>
      <w:tr w:rsidR="005E6CDD" w14:paraId="5A7BD275" w14:textId="77777777" w:rsidTr="00CC2E06">
        <w:tc>
          <w:tcPr>
            <w:tcW w:w="2088" w:type="dxa"/>
          </w:tcPr>
          <w:p w14:paraId="003094C8" w14:textId="77777777" w:rsidR="005E6CDD" w:rsidRDefault="005E6CDD" w:rsidP="00CC2E06">
            <w:r>
              <w:t>Pre-conditions</w:t>
            </w:r>
          </w:p>
        </w:tc>
        <w:tc>
          <w:tcPr>
            <w:tcW w:w="7488" w:type="dxa"/>
          </w:tcPr>
          <w:p w14:paraId="62C87B98" w14:textId="77777777" w:rsidR="005E6CDD" w:rsidRDefault="005E6CDD" w:rsidP="00CC2E06">
            <w:r>
              <w:t xml:space="preserve">User signed in </w:t>
            </w:r>
            <w:proofErr w:type="spellStart"/>
            <w:r>
              <w:t>succesfully</w:t>
            </w:r>
            <w:proofErr w:type="spellEnd"/>
          </w:p>
          <w:p w14:paraId="403A663D" w14:textId="77777777" w:rsidR="005E6CDD" w:rsidRDefault="005E6CDD" w:rsidP="00CC2E06">
            <w:proofErr w:type="gramStart"/>
            <w:r>
              <w:t>User</w:t>
            </w:r>
            <w:proofErr w:type="gramEnd"/>
            <w:r>
              <w:t xml:space="preserve"> go on my-profile page</w:t>
            </w:r>
          </w:p>
          <w:p w14:paraId="1B71093B" w14:textId="77777777" w:rsidR="005E6CDD" w:rsidRDefault="005E6CDD" w:rsidP="00CC2E06"/>
        </w:tc>
      </w:tr>
      <w:tr w:rsidR="005E6CDD" w14:paraId="0E33FA0C" w14:textId="77777777" w:rsidTr="00CC2E06">
        <w:tc>
          <w:tcPr>
            <w:tcW w:w="2088" w:type="dxa"/>
          </w:tcPr>
          <w:p w14:paraId="5B45AAEB" w14:textId="77777777" w:rsidR="005E6CDD" w:rsidRDefault="005E6CDD" w:rsidP="00CC2E06">
            <w:r>
              <w:t>Post-conditions</w:t>
            </w:r>
          </w:p>
        </w:tc>
        <w:tc>
          <w:tcPr>
            <w:tcW w:w="7488" w:type="dxa"/>
          </w:tcPr>
          <w:p w14:paraId="1ABAE01A" w14:textId="77777777" w:rsidR="005E6CDD" w:rsidRDefault="005E6CDD" w:rsidP="00CC2E06">
            <w:r>
              <w:t>User view order history</w:t>
            </w:r>
          </w:p>
        </w:tc>
      </w:tr>
    </w:tbl>
    <w:p w14:paraId="7B0C6577" w14:textId="77777777" w:rsidR="005E6CDD" w:rsidRDefault="005E6CDD" w:rsidP="005E6CDD">
      <w:pPr>
        <w:pStyle w:val="Heading2"/>
        <w:numPr>
          <w:ilvl w:val="0"/>
          <w:numId w:val="0"/>
        </w:numPr>
        <w:ind w:left="720"/>
      </w:pPr>
    </w:p>
    <w:p w14:paraId="259D6E88" w14:textId="78328DF0" w:rsidR="005E6CDD" w:rsidRDefault="005E6CDD" w:rsidP="005E6CDD">
      <w:pPr>
        <w:pStyle w:val="Heading3"/>
      </w:pPr>
      <w:bookmarkStart w:id="33" w:name="_Toc58439698"/>
      <w:r>
        <w:t xml:space="preserve">Use-case: </w:t>
      </w:r>
      <w:bookmarkEnd w:id="32"/>
      <w:r>
        <w:t>View product</w:t>
      </w:r>
      <w:bookmarkEnd w:id="33"/>
    </w:p>
    <w:p w14:paraId="23A62B41" w14:textId="77777777" w:rsidR="005E6CDD" w:rsidRPr="00644FD3" w:rsidRDefault="005E6CDD" w:rsidP="005E6CDD"/>
    <w:tbl>
      <w:tblPr>
        <w:tblStyle w:val="TableGrid"/>
        <w:tblW w:w="0" w:type="auto"/>
        <w:tblLook w:val="04A0" w:firstRow="1" w:lastRow="0" w:firstColumn="1" w:lastColumn="0" w:noHBand="0" w:noVBand="1"/>
      </w:tblPr>
      <w:tblGrid>
        <w:gridCol w:w="2055"/>
        <w:gridCol w:w="7295"/>
      </w:tblGrid>
      <w:tr w:rsidR="005E6CDD" w14:paraId="61F9599C" w14:textId="77777777" w:rsidTr="00CC2E06">
        <w:tc>
          <w:tcPr>
            <w:tcW w:w="2088" w:type="dxa"/>
          </w:tcPr>
          <w:p w14:paraId="38D619E8" w14:textId="77777777" w:rsidR="005E6CDD" w:rsidRDefault="005E6CDD" w:rsidP="00CC2E06">
            <w:r>
              <w:t>Use case Name</w:t>
            </w:r>
          </w:p>
        </w:tc>
        <w:tc>
          <w:tcPr>
            <w:tcW w:w="7488" w:type="dxa"/>
          </w:tcPr>
          <w:p w14:paraId="08ACA317" w14:textId="77777777" w:rsidR="005E6CDD" w:rsidRDefault="005E6CDD" w:rsidP="00CC2E06">
            <w:r>
              <w:t>View product</w:t>
            </w:r>
          </w:p>
        </w:tc>
      </w:tr>
      <w:tr w:rsidR="005E6CDD" w14:paraId="024FFB0C" w14:textId="77777777" w:rsidTr="00CC2E06">
        <w:tc>
          <w:tcPr>
            <w:tcW w:w="2088" w:type="dxa"/>
          </w:tcPr>
          <w:p w14:paraId="35EF8E9D" w14:textId="77777777" w:rsidR="005E6CDD" w:rsidRDefault="005E6CDD" w:rsidP="00CC2E06">
            <w:r>
              <w:t>Brief description</w:t>
            </w:r>
          </w:p>
        </w:tc>
        <w:tc>
          <w:tcPr>
            <w:tcW w:w="7488" w:type="dxa"/>
          </w:tcPr>
          <w:p w14:paraId="423EE7D0" w14:textId="77777777" w:rsidR="005E6CDD" w:rsidRDefault="005E6CDD" w:rsidP="00CC2E06">
            <w:r w:rsidRPr="00253488">
              <w:t xml:space="preserve">This use case describes how </w:t>
            </w:r>
            <w:r>
              <w:t>a user can view details about product</w:t>
            </w:r>
          </w:p>
        </w:tc>
      </w:tr>
      <w:tr w:rsidR="005E6CDD" w14:paraId="22C6F969" w14:textId="77777777" w:rsidTr="00CC2E06">
        <w:tc>
          <w:tcPr>
            <w:tcW w:w="2088" w:type="dxa"/>
          </w:tcPr>
          <w:p w14:paraId="515E9EBA" w14:textId="77777777" w:rsidR="005E6CDD" w:rsidRDefault="005E6CDD" w:rsidP="00CC2E06">
            <w:r>
              <w:t>Actors</w:t>
            </w:r>
          </w:p>
        </w:tc>
        <w:tc>
          <w:tcPr>
            <w:tcW w:w="7488" w:type="dxa"/>
          </w:tcPr>
          <w:p w14:paraId="35FC1539" w14:textId="77777777" w:rsidR="005E6CDD" w:rsidRDefault="005E6CDD" w:rsidP="00CC2E06">
            <w:r>
              <w:t>Guest, administrator, signed in user</w:t>
            </w:r>
          </w:p>
        </w:tc>
      </w:tr>
      <w:tr w:rsidR="005E6CDD" w:rsidRPr="009A5F48" w14:paraId="545EB9E5" w14:textId="77777777" w:rsidTr="00CC2E06">
        <w:tc>
          <w:tcPr>
            <w:tcW w:w="2088" w:type="dxa"/>
          </w:tcPr>
          <w:p w14:paraId="465AF27B" w14:textId="77777777" w:rsidR="005E6CDD" w:rsidRDefault="005E6CDD" w:rsidP="00CC2E06">
            <w:r>
              <w:t>Basic Flow</w:t>
            </w:r>
          </w:p>
        </w:tc>
        <w:tc>
          <w:tcPr>
            <w:tcW w:w="7488" w:type="dxa"/>
          </w:tcPr>
          <w:p w14:paraId="2A154183" w14:textId="77777777" w:rsidR="005E6CDD" w:rsidRDefault="005E6CDD" w:rsidP="008F7777">
            <w:pPr>
              <w:pStyle w:val="ListParagraph"/>
              <w:widowControl/>
              <w:numPr>
                <w:ilvl w:val="0"/>
                <w:numId w:val="19"/>
              </w:numPr>
              <w:spacing w:before="0" w:after="200" w:line="240" w:lineRule="auto"/>
              <w:jc w:val="left"/>
            </w:pPr>
            <w:r>
              <w:t>User goes to homepage</w:t>
            </w:r>
          </w:p>
          <w:p w14:paraId="0C7EF67D" w14:textId="77777777" w:rsidR="005E6CDD" w:rsidRPr="00EC57B2" w:rsidRDefault="005E6CDD" w:rsidP="008F7777">
            <w:pPr>
              <w:pStyle w:val="ListParagraph"/>
              <w:widowControl/>
              <w:numPr>
                <w:ilvl w:val="0"/>
                <w:numId w:val="19"/>
              </w:numPr>
              <w:spacing w:before="0" w:after="200" w:line="240" w:lineRule="auto"/>
              <w:jc w:val="left"/>
            </w:pPr>
            <w:r>
              <w:t>User clicks on product</w:t>
            </w:r>
          </w:p>
          <w:p w14:paraId="7DC2E037" w14:textId="77777777" w:rsidR="005E6CDD" w:rsidRDefault="005E6CDD" w:rsidP="008F7777">
            <w:pPr>
              <w:pStyle w:val="ListParagraph"/>
              <w:widowControl/>
              <w:numPr>
                <w:ilvl w:val="0"/>
                <w:numId w:val="19"/>
              </w:numPr>
              <w:spacing w:before="0" w:after="200" w:line="240" w:lineRule="auto"/>
              <w:jc w:val="left"/>
            </w:pPr>
            <w:r>
              <w:t>System displays details of products</w:t>
            </w:r>
          </w:p>
          <w:p w14:paraId="382090C5" w14:textId="77777777" w:rsidR="005E6CDD" w:rsidRPr="003C1E22" w:rsidRDefault="005E6CDD" w:rsidP="00CC2E06">
            <w:pPr>
              <w:pStyle w:val="ListParagraph"/>
              <w:spacing w:line="240" w:lineRule="auto"/>
            </w:pPr>
          </w:p>
        </w:tc>
      </w:tr>
      <w:tr w:rsidR="005E6CDD" w:rsidRPr="00C35317" w14:paraId="3A714F30" w14:textId="77777777" w:rsidTr="00CC2E06">
        <w:tc>
          <w:tcPr>
            <w:tcW w:w="2088" w:type="dxa"/>
          </w:tcPr>
          <w:p w14:paraId="510E6859" w14:textId="77777777" w:rsidR="005E6CDD" w:rsidRDefault="005E6CDD" w:rsidP="00CC2E06">
            <w:r>
              <w:t>Alternative Flows</w:t>
            </w:r>
          </w:p>
        </w:tc>
        <w:tc>
          <w:tcPr>
            <w:tcW w:w="7488" w:type="dxa"/>
          </w:tcPr>
          <w:p w14:paraId="30C5F639" w14:textId="77777777" w:rsidR="005E6CDD" w:rsidRDefault="005E6CDD" w:rsidP="00CC2E06">
            <w:pPr>
              <w:rPr>
                <w:b/>
              </w:rPr>
            </w:pPr>
            <w:r w:rsidRPr="00613915">
              <w:rPr>
                <w:b/>
              </w:rPr>
              <w:t xml:space="preserve">Alternative flow 1: </w:t>
            </w:r>
            <w:r>
              <w:rPr>
                <w:b/>
              </w:rPr>
              <w:t xml:space="preserve">User </w:t>
            </w:r>
            <w:proofErr w:type="gramStart"/>
            <w:r>
              <w:rPr>
                <w:b/>
              </w:rPr>
              <w:t>can’t</w:t>
            </w:r>
            <w:proofErr w:type="gramEnd"/>
            <w:r>
              <w:rPr>
                <w:b/>
              </w:rPr>
              <w:t xml:space="preserve"> view the product details</w:t>
            </w:r>
          </w:p>
          <w:p w14:paraId="3583C505" w14:textId="77777777" w:rsidR="005E6CDD" w:rsidRDefault="005E6CDD" w:rsidP="008F7777">
            <w:pPr>
              <w:pStyle w:val="ListParagraph"/>
              <w:widowControl/>
              <w:numPr>
                <w:ilvl w:val="0"/>
                <w:numId w:val="20"/>
              </w:numPr>
              <w:spacing w:before="0" w:after="200" w:line="276" w:lineRule="auto"/>
              <w:jc w:val="left"/>
            </w:pPr>
            <w:r>
              <w:t>From #3 of the basic flow, system displays no details to show</w:t>
            </w:r>
          </w:p>
          <w:p w14:paraId="1B2A2244"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42B8D03" w14:textId="77777777" w:rsidTr="00CC2E06">
        <w:tc>
          <w:tcPr>
            <w:tcW w:w="2088" w:type="dxa"/>
          </w:tcPr>
          <w:p w14:paraId="27F7BF07" w14:textId="77777777" w:rsidR="005E6CDD" w:rsidRDefault="005E6CDD" w:rsidP="00CC2E06">
            <w:r>
              <w:t>Pre-conditions</w:t>
            </w:r>
          </w:p>
        </w:tc>
        <w:tc>
          <w:tcPr>
            <w:tcW w:w="7488" w:type="dxa"/>
          </w:tcPr>
          <w:p w14:paraId="66683A2B" w14:textId="77777777" w:rsidR="005E6CDD" w:rsidRDefault="005E6CDD" w:rsidP="00CC2E06">
            <w:r>
              <w:t>User goes to homepage</w:t>
            </w:r>
          </w:p>
          <w:p w14:paraId="478C8087" w14:textId="77777777" w:rsidR="005E6CDD" w:rsidRDefault="005E6CDD" w:rsidP="00CC2E06"/>
        </w:tc>
      </w:tr>
      <w:tr w:rsidR="005E6CDD" w14:paraId="1B53AE99" w14:textId="77777777" w:rsidTr="00CC2E06">
        <w:tc>
          <w:tcPr>
            <w:tcW w:w="2088" w:type="dxa"/>
          </w:tcPr>
          <w:p w14:paraId="45CDA15A" w14:textId="77777777" w:rsidR="005E6CDD" w:rsidRDefault="005E6CDD" w:rsidP="00CC2E06">
            <w:r>
              <w:t>Post-conditions</w:t>
            </w:r>
          </w:p>
        </w:tc>
        <w:tc>
          <w:tcPr>
            <w:tcW w:w="7488" w:type="dxa"/>
          </w:tcPr>
          <w:p w14:paraId="7CB3DDDF" w14:textId="77777777" w:rsidR="005E6CDD" w:rsidRDefault="005E6CDD" w:rsidP="00CC2E06">
            <w:proofErr w:type="gramStart"/>
            <w:r>
              <w:t>User</w:t>
            </w:r>
            <w:proofErr w:type="gramEnd"/>
            <w:r>
              <w:t xml:space="preserve"> view a product’s details information </w:t>
            </w:r>
          </w:p>
        </w:tc>
      </w:tr>
    </w:tbl>
    <w:p w14:paraId="745DDD59" w14:textId="77777777" w:rsidR="005E6CDD" w:rsidRPr="00EC57B2" w:rsidRDefault="005E6CDD" w:rsidP="005E6CDD"/>
    <w:p w14:paraId="5001A142" w14:textId="5BBA6C33" w:rsidR="005E6CDD" w:rsidRDefault="005E6CDD" w:rsidP="005E6CDD">
      <w:pPr>
        <w:pStyle w:val="Heading3"/>
      </w:pPr>
      <w:bookmarkStart w:id="34" w:name="_Toc58439699"/>
      <w:r>
        <w:t>Use-case: Search product</w:t>
      </w:r>
      <w:bookmarkEnd w:id="34"/>
    </w:p>
    <w:p w14:paraId="6994399D" w14:textId="77777777" w:rsidR="005E6CDD" w:rsidRPr="00EC57B2" w:rsidRDefault="005E6CDD" w:rsidP="005E6CDD"/>
    <w:p w14:paraId="767337AA" w14:textId="77777777" w:rsidR="005E6CDD" w:rsidRPr="00916E41" w:rsidRDefault="005E6CDD" w:rsidP="005E6CDD"/>
    <w:tbl>
      <w:tblPr>
        <w:tblStyle w:val="TableGrid"/>
        <w:tblW w:w="0" w:type="auto"/>
        <w:tblLook w:val="04A0" w:firstRow="1" w:lastRow="0" w:firstColumn="1" w:lastColumn="0" w:noHBand="0" w:noVBand="1"/>
      </w:tblPr>
      <w:tblGrid>
        <w:gridCol w:w="2055"/>
        <w:gridCol w:w="7295"/>
      </w:tblGrid>
      <w:tr w:rsidR="005E6CDD" w14:paraId="6697D44B" w14:textId="77777777" w:rsidTr="00CC2E06">
        <w:tc>
          <w:tcPr>
            <w:tcW w:w="2088" w:type="dxa"/>
          </w:tcPr>
          <w:p w14:paraId="3D2B69B9" w14:textId="77777777" w:rsidR="005E6CDD" w:rsidRDefault="005E6CDD" w:rsidP="00CC2E06">
            <w:r>
              <w:t>Use case Name</w:t>
            </w:r>
          </w:p>
        </w:tc>
        <w:tc>
          <w:tcPr>
            <w:tcW w:w="7488" w:type="dxa"/>
          </w:tcPr>
          <w:p w14:paraId="4583A683" w14:textId="77777777" w:rsidR="005E6CDD" w:rsidRDefault="005E6CDD" w:rsidP="00CC2E06">
            <w:r>
              <w:t>Search product</w:t>
            </w:r>
          </w:p>
        </w:tc>
      </w:tr>
      <w:tr w:rsidR="005E6CDD" w14:paraId="78658826" w14:textId="77777777" w:rsidTr="00CC2E06">
        <w:tc>
          <w:tcPr>
            <w:tcW w:w="2088" w:type="dxa"/>
          </w:tcPr>
          <w:p w14:paraId="69B81FE1" w14:textId="77777777" w:rsidR="005E6CDD" w:rsidRDefault="005E6CDD" w:rsidP="00CC2E06">
            <w:r>
              <w:t>Brief description</w:t>
            </w:r>
          </w:p>
        </w:tc>
        <w:tc>
          <w:tcPr>
            <w:tcW w:w="7488" w:type="dxa"/>
          </w:tcPr>
          <w:p w14:paraId="57ABE463" w14:textId="77777777" w:rsidR="005E6CDD" w:rsidRDefault="005E6CDD" w:rsidP="00CC2E06">
            <w:r w:rsidRPr="00253488">
              <w:t xml:space="preserve">This use case describes how </w:t>
            </w:r>
            <w:r>
              <w:t>a user can search a product by search bar</w:t>
            </w:r>
          </w:p>
        </w:tc>
      </w:tr>
      <w:tr w:rsidR="005E6CDD" w14:paraId="0935EA63" w14:textId="77777777" w:rsidTr="00CC2E06">
        <w:tc>
          <w:tcPr>
            <w:tcW w:w="2088" w:type="dxa"/>
          </w:tcPr>
          <w:p w14:paraId="6A250001" w14:textId="77777777" w:rsidR="005E6CDD" w:rsidRDefault="005E6CDD" w:rsidP="00CC2E06">
            <w:r>
              <w:t>Actors</w:t>
            </w:r>
          </w:p>
        </w:tc>
        <w:tc>
          <w:tcPr>
            <w:tcW w:w="7488" w:type="dxa"/>
          </w:tcPr>
          <w:p w14:paraId="287E1D47" w14:textId="77777777" w:rsidR="005E6CDD" w:rsidRDefault="005E6CDD" w:rsidP="00CC2E06">
            <w:r>
              <w:t>Guest, administrator, signed in user</w:t>
            </w:r>
          </w:p>
        </w:tc>
      </w:tr>
      <w:tr w:rsidR="005E6CDD" w:rsidRPr="009A5F48" w14:paraId="4F0040D2" w14:textId="77777777" w:rsidTr="00CC2E06">
        <w:tc>
          <w:tcPr>
            <w:tcW w:w="2088" w:type="dxa"/>
          </w:tcPr>
          <w:p w14:paraId="746D9747" w14:textId="77777777" w:rsidR="005E6CDD" w:rsidRDefault="005E6CDD" w:rsidP="00CC2E06">
            <w:r>
              <w:t>Basic Flow</w:t>
            </w:r>
          </w:p>
        </w:tc>
        <w:tc>
          <w:tcPr>
            <w:tcW w:w="7488" w:type="dxa"/>
          </w:tcPr>
          <w:p w14:paraId="2B516B4A" w14:textId="77777777" w:rsidR="005E6CDD" w:rsidRDefault="005E6CDD" w:rsidP="008F7777">
            <w:pPr>
              <w:pStyle w:val="ListParagraph"/>
              <w:widowControl/>
              <w:numPr>
                <w:ilvl w:val="0"/>
                <w:numId w:val="19"/>
              </w:numPr>
              <w:spacing w:before="0" w:after="200" w:line="240" w:lineRule="auto"/>
              <w:jc w:val="left"/>
            </w:pPr>
            <w:r>
              <w:t>User goes to homepage</w:t>
            </w:r>
          </w:p>
          <w:p w14:paraId="6D8DD052" w14:textId="77777777" w:rsidR="005E6CDD" w:rsidRDefault="005E6CDD" w:rsidP="008F7777">
            <w:pPr>
              <w:pStyle w:val="ListParagraph"/>
              <w:widowControl/>
              <w:numPr>
                <w:ilvl w:val="0"/>
                <w:numId w:val="19"/>
              </w:numPr>
              <w:spacing w:before="0" w:after="200" w:line="240" w:lineRule="auto"/>
              <w:jc w:val="left"/>
            </w:pPr>
            <w:r>
              <w:t>User clicks on search bar</w:t>
            </w:r>
          </w:p>
          <w:p w14:paraId="747DBCD7" w14:textId="77777777" w:rsidR="005E6CDD" w:rsidRDefault="005E6CDD" w:rsidP="008F7777">
            <w:pPr>
              <w:pStyle w:val="ListParagraph"/>
              <w:widowControl/>
              <w:numPr>
                <w:ilvl w:val="0"/>
                <w:numId w:val="19"/>
              </w:numPr>
              <w:spacing w:before="0" w:after="200" w:line="240" w:lineRule="auto"/>
              <w:jc w:val="left"/>
            </w:pPr>
            <w:proofErr w:type="gramStart"/>
            <w:r>
              <w:t>User</w:t>
            </w:r>
            <w:proofErr w:type="gramEnd"/>
            <w:r>
              <w:t xml:space="preserve"> enter a text</w:t>
            </w:r>
          </w:p>
          <w:p w14:paraId="16C28968" w14:textId="77777777" w:rsidR="005E6CDD" w:rsidRDefault="005E6CDD" w:rsidP="008F7777">
            <w:pPr>
              <w:pStyle w:val="ListParagraph"/>
              <w:widowControl/>
              <w:numPr>
                <w:ilvl w:val="0"/>
                <w:numId w:val="19"/>
              </w:numPr>
              <w:spacing w:before="0" w:after="200" w:line="240" w:lineRule="auto"/>
              <w:jc w:val="left"/>
            </w:pPr>
            <w:r>
              <w:t>System displays list of products according to the searching result</w:t>
            </w:r>
          </w:p>
          <w:p w14:paraId="401E13A7" w14:textId="77777777" w:rsidR="005E6CDD" w:rsidRDefault="005E6CDD" w:rsidP="008F7777">
            <w:pPr>
              <w:pStyle w:val="ListParagraph"/>
              <w:widowControl/>
              <w:numPr>
                <w:ilvl w:val="0"/>
                <w:numId w:val="19"/>
              </w:numPr>
              <w:spacing w:before="0" w:after="200" w:line="240" w:lineRule="auto"/>
              <w:jc w:val="left"/>
            </w:pPr>
            <w:r>
              <w:t>User clicks on a product</w:t>
            </w:r>
          </w:p>
          <w:p w14:paraId="5CE4C256" w14:textId="77777777" w:rsidR="005E6CDD" w:rsidRPr="003C1E22" w:rsidRDefault="005E6CDD" w:rsidP="008F7777">
            <w:pPr>
              <w:pStyle w:val="ListParagraph"/>
              <w:widowControl/>
              <w:numPr>
                <w:ilvl w:val="0"/>
                <w:numId w:val="19"/>
              </w:numPr>
              <w:spacing w:before="0" w:after="200" w:line="240" w:lineRule="auto"/>
              <w:jc w:val="left"/>
            </w:pPr>
            <w:r>
              <w:t>User goes to a page which displays that product’s information</w:t>
            </w:r>
          </w:p>
        </w:tc>
      </w:tr>
      <w:tr w:rsidR="005E6CDD" w:rsidRPr="00C35317" w14:paraId="32365949" w14:textId="77777777" w:rsidTr="00CC2E06">
        <w:tc>
          <w:tcPr>
            <w:tcW w:w="2088" w:type="dxa"/>
          </w:tcPr>
          <w:p w14:paraId="57C3A17D" w14:textId="77777777" w:rsidR="005E6CDD" w:rsidRDefault="005E6CDD" w:rsidP="00CC2E06">
            <w:r>
              <w:t>Alternative Flows</w:t>
            </w:r>
          </w:p>
        </w:tc>
        <w:tc>
          <w:tcPr>
            <w:tcW w:w="7488" w:type="dxa"/>
          </w:tcPr>
          <w:p w14:paraId="07171327" w14:textId="77777777" w:rsidR="005E6CDD" w:rsidRDefault="005E6CDD" w:rsidP="00CC2E06">
            <w:pPr>
              <w:rPr>
                <w:b/>
              </w:rPr>
            </w:pPr>
            <w:r w:rsidRPr="00613915">
              <w:rPr>
                <w:b/>
              </w:rPr>
              <w:t xml:space="preserve">Alternative flow 1: </w:t>
            </w:r>
            <w:r>
              <w:rPr>
                <w:b/>
              </w:rPr>
              <w:t xml:space="preserve">User can’t not find the product </w:t>
            </w:r>
          </w:p>
          <w:p w14:paraId="1B46715F" w14:textId="77777777" w:rsidR="005E6CDD" w:rsidRDefault="005E6CDD" w:rsidP="008F7777">
            <w:pPr>
              <w:pStyle w:val="ListParagraph"/>
              <w:widowControl/>
              <w:numPr>
                <w:ilvl w:val="0"/>
                <w:numId w:val="20"/>
              </w:numPr>
              <w:spacing w:before="0" w:after="200" w:line="276" w:lineRule="auto"/>
              <w:jc w:val="left"/>
            </w:pPr>
            <w:r>
              <w:lastRenderedPageBreak/>
              <w:t>From #4 of the basic flow, system displays no product is found</w:t>
            </w:r>
          </w:p>
          <w:p w14:paraId="787817CF"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23287CE" w14:textId="77777777" w:rsidTr="00CC2E06">
        <w:tc>
          <w:tcPr>
            <w:tcW w:w="2088" w:type="dxa"/>
          </w:tcPr>
          <w:p w14:paraId="6A0C0D60" w14:textId="77777777" w:rsidR="005E6CDD" w:rsidRDefault="005E6CDD" w:rsidP="00CC2E06">
            <w:r>
              <w:lastRenderedPageBreak/>
              <w:t>Pre-conditions</w:t>
            </w:r>
          </w:p>
        </w:tc>
        <w:tc>
          <w:tcPr>
            <w:tcW w:w="7488" w:type="dxa"/>
          </w:tcPr>
          <w:p w14:paraId="6B69FD21" w14:textId="77777777" w:rsidR="005E6CDD" w:rsidRDefault="005E6CDD" w:rsidP="00CC2E06">
            <w:r>
              <w:t>User goes to homepage</w:t>
            </w:r>
          </w:p>
          <w:p w14:paraId="5C20D259" w14:textId="77777777" w:rsidR="005E6CDD" w:rsidRDefault="005E6CDD" w:rsidP="00CC2E06"/>
        </w:tc>
      </w:tr>
      <w:tr w:rsidR="005E6CDD" w14:paraId="1B21035E" w14:textId="77777777" w:rsidTr="00CC2E06">
        <w:tc>
          <w:tcPr>
            <w:tcW w:w="2088" w:type="dxa"/>
          </w:tcPr>
          <w:p w14:paraId="1790E41F" w14:textId="77777777" w:rsidR="005E6CDD" w:rsidRDefault="005E6CDD" w:rsidP="00CC2E06">
            <w:r>
              <w:t>Post-conditions</w:t>
            </w:r>
          </w:p>
        </w:tc>
        <w:tc>
          <w:tcPr>
            <w:tcW w:w="7488" w:type="dxa"/>
          </w:tcPr>
          <w:p w14:paraId="2C8C3D86" w14:textId="77777777" w:rsidR="005E6CDD" w:rsidRDefault="005E6CDD" w:rsidP="00CC2E06">
            <w:proofErr w:type="gramStart"/>
            <w:r>
              <w:t>User</w:t>
            </w:r>
            <w:proofErr w:type="gramEnd"/>
            <w:r>
              <w:t xml:space="preserve"> view a product’s information </w:t>
            </w:r>
          </w:p>
        </w:tc>
      </w:tr>
    </w:tbl>
    <w:p w14:paraId="5C8ADDC7" w14:textId="77777777" w:rsidR="005E6CDD" w:rsidRDefault="005E6CDD" w:rsidP="005E6CDD">
      <w:pPr>
        <w:pStyle w:val="Heading2"/>
        <w:numPr>
          <w:ilvl w:val="0"/>
          <w:numId w:val="0"/>
        </w:numPr>
        <w:ind w:left="720" w:hanging="720"/>
      </w:pPr>
    </w:p>
    <w:p w14:paraId="566AF0B6" w14:textId="60973CAA" w:rsidR="005E6CDD" w:rsidRDefault="005E6CDD" w:rsidP="005E6CDD">
      <w:pPr>
        <w:pStyle w:val="Heading3"/>
      </w:pPr>
      <w:bookmarkStart w:id="35" w:name="_Toc57053973"/>
      <w:bookmarkStart w:id="36" w:name="_Toc58439700"/>
      <w:r>
        <w:t>Use-case: Browse product</w:t>
      </w:r>
      <w:bookmarkEnd w:id="35"/>
      <w:bookmarkEnd w:id="36"/>
    </w:p>
    <w:tbl>
      <w:tblPr>
        <w:tblStyle w:val="TableGrid"/>
        <w:tblW w:w="0" w:type="auto"/>
        <w:tblLook w:val="04A0" w:firstRow="1" w:lastRow="0" w:firstColumn="1" w:lastColumn="0" w:noHBand="0" w:noVBand="1"/>
      </w:tblPr>
      <w:tblGrid>
        <w:gridCol w:w="2055"/>
        <w:gridCol w:w="7295"/>
      </w:tblGrid>
      <w:tr w:rsidR="005E6CDD" w14:paraId="7636194C" w14:textId="77777777" w:rsidTr="00CC2E06">
        <w:tc>
          <w:tcPr>
            <w:tcW w:w="2055" w:type="dxa"/>
          </w:tcPr>
          <w:p w14:paraId="5FA152A7" w14:textId="77777777" w:rsidR="005E6CDD" w:rsidRDefault="005E6CDD" w:rsidP="00CC2E06">
            <w:r>
              <w:t>Use case Name</w:t>
            </w:r>
          </w:p>
        </w:tc>
        <w:tc>
          <w:tcPr>
            <w:tcW w:w="7295" w:type="dxa"/>
          </w:tcPr>
          <w:p w14:paraId="4AECB705" w14:textId="77777777" w:rsidR="005E6CDD" w:rsidRDefault="005E6CDD" w:rsidP="00CC2E06">
            <w:r>
              <w:t>Browse product</w:t>
            </w:r>
          </w:p>
        </w:tc>
      </w:tr>
      <w:tr w:rsidR="005E6CDD" w14:paraId="18524F75" w14:textId="77777777" w:rsidTr="00CC2E06">
        <w:tc>
          <w:tcPr>
            <w:tcW w:w="2055" w:type="dxa"/>
          </w:tcPr>
          <w:p w14:paraId="14757AB0" w14:textId="77777777" w:rsidR="005E6CDD" w:rsidRDefault="005E6CDD" w:rsidP="00CC2E06">
            <w:r>
              <w:t>Brief description</w:t>
            </w:r>
          </w:p>
        </w:tc>
        <w:tc>
          <w:tcPr>
            <w:tcW w:w="7295" w:type="dxa"/>
          </w:tcPr>
          <w:p w14:paraId="79F071FF" w14:textId="77777777" w:rsidR="005E6CDD" w:rsidRDefault="005E6CDD" w:rsidP="00CC2E06">
            <w:r w:rsidRPr="00253488">
              <w:t xml:space="preserve">This use case describes how </w:t>
            </w:r>
            <w:r>
              <w:t>a user can browse product</w:t>
            </w:r>
          </w:p>
        </w:tc>
      </w:tr>
      <w:tr w:rsidR="005E6CDD" w14:paraId="6EBEEA02" w14:textId="77777777" w:rsidTr="00CC2E06">
        <w:tc>
          <w:tcPr>
            <w:tcW w:w="2055" w:type="dxa"/>
          </w:tcPr>
          <w:p w14:paraId="28BEECE2" w14:textId="77777777" w:rsidR="005E6CDD" w:rsidRDefault="005E6CDD" w:rsidP="00CC2E06">
            <w:r>
              <w:t>Actors</w:t>
            </w:r>
          </w:p>
        </w:tc>
        <w:tc>
          <w:tcPr>
            <w:tcW w:w="7295" w:type="dxa"/>
          </w:tcPr>
          <w:p w14:paraId="3F92687A" w14:textId="77777777" w:rsidR="005E6CDD" w:rsidRDefault="005E6CDD" w:rsidP="00CC2E06">
            <w:r>
              <w:t>Guest, administrator, signed in user</w:t>
            </w:r>
          </w:p>
        </w:tc>
      </w:tr>
      <w:tr w:rsidR="005E6CDD" w:rsidRPr="009A5F48" w14:paraId="5835D4C3" w14:textId="77777777" w:rsidTr="00CC2E06">
        <w:tc>
          <w:tcPr>
            <w:tcW w:w="2055" w:type="dxa"/>
          </w:tcPr>
          <w:p w14:paraId="2D2438D4" w14:textId="77777777" w:rsidR="005E6CDD" w:rsidRDefault="005E6CDD" w:rsidP="00CC2E06">
            <w:r>
              <w:t>Basic Flow</w:t>
            </w:r>
          </w:p>
        </w:tc>
        <w:tc>
          <w:tcPr>
            <w:tcW w:w="7295" w:type="dxa"/>
          </w:tcPr>
          <w:p w14:paraId="61A4D848" w14:textId="77777777" w:rsidR="005E6CDD" w:rsidRPr="00922A04" w:rsidRDefault="005E6CDD" w:rsidP="008F7777">
            <w:pPr>
              <w:pStyle w:val="ListParagraph"/>
              <w:widowControl/>
              <w:numPr>
                <w:ilvl w:val="0"/>
                <w:numId w:val="41"/>
              </w:numPr>
              <w:spacing w:before="0" w:after="200" w:line="240" w:lineRule="auto"/>
              <w:jc w:val="left"/>
            </w:pPr>
            <w:r w:rsidRPr="00922A04">
              <w:t>User goes to homepage</w:t>
            </w:r>
          </w:p>
          <w:p w14:paraId="0C0A3600" w14:textId="77777777" w:rsidR="005E6CDD" w:rsidRPr="00922A04" w:rsidRDefault="005E6CDD" w:rsidP="008F7777">
            <w:pPr>
              <w:pStyle w:val="ListParagraph"/>
              <w:widowControl/>
              <w:numPr>
                <w:ilvl w:val="0"/>
                <w:numId w:val="41"/>
              </w:numPr>
              <w:spacing w:before="0" w:after="200" w:line="240" w:lineRule="auto"/>
              <w:jc w:val="left"/>
            </w:pPr>
            <w:r w:rsidRPr="00922A04">
              <w:t>Using navigation bar, user can see types of product</w:t>
            </w:r>
          </w:p>
          <w:p w14:paraId="7EC64A6E"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type on navigation bar</w:t>
            </w:r>
          </w:p>
          <w:p w14:paraId="18225327"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list of products belongs to that specific type</w:t>
            </w:r>
          </w:p>
          <w:p w14:paraId="77DCB5F0"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product</w:t>
            </w:r>
          </w:p>
          <w:p w14:paraId="693CAFEC"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page of that product’s information</w:t>
            </w:r>
          </w:p>
        </w:tc>
      </w:tr>
      <w:tr w:rsidR="005E6CDD" w14:paraId="32123FE5" w14:textId="77777777" w:rsidTr="00CC2E06">
        <w:tc>
          <w:tcPr>
            <w:tcW w:w="2055" w:type="dxa"/>
          </w:tcPr>
          <w:p w14:paraId="2430297D" w14:textId="77777777" w:rsidR="005E6CDD" w:rsidRDefault="005E6CDD" w:rsidP="00CC2E06">
            <w:r>
              <w:t>Pre-conditions</w:t>
            </w:r>
          </w:p>
        </w:tc>
        <w:tc>
          <w:tcPr>
            <w:tcW w:w="7295" w:type="dxa"/>
          </w:tcPr>
          <w:p w14:paraId="66B4626C" w14:textId="77777777" w:rsidR="005E6CDD" w:rsidRDefault="005E6CDD" w:rsidP="00CC2E06">
            <w:r>
              <w:t>User goes to homepage</w:t>
            </w:r>
          </w:p>
          <w:p w14:paraId="3130A40C" w14:textId="77777777" w:rsidR="005E6CDD" w:rsidRDefault="005E6CDD" w:rsidP="00CC2E06"/>
        </w:tc>
      </w:tr>
      <w:tr w:rsidR="005E6CDD" w14:paraId="64B10601" w14:textId="77777777" w:rsidTr="00CC2E06">
        <w:tc>
          <w:tcPr>
            <w:tcW w:w="2055" w:type="dxa"/>
          </w:tcPr>
          <w:p w14:paraId="0129FE60" w14:textId="77777777" w:rsidR="005E6CDD" w:rsidRDefault="005E6CDD" w:rsidP="00CC2E06">
            <w:r>
              <w:t>Post-conditions</w:t>
            </w:r>
          </w:p>
        </w:tc>
        <w:tc>
          <w:tcPr>
            <w:tcW w:w="7295" w:type="dxa"/>
          </w:tcPr>
          <w:p w14:paraId="4310559B" w14:textId="77777777" w:rsidR="005E6CDD" w:rsidRDefault="005E6CDD" w:rsidP="00CC2E06">
            <w:r>
              <w:t>User views a product’s information</w:t>
            </w:r>
          </w:p>
        </w:tc>
      </w:tr>
    </w:tbl>
    <w:p w14:paraId="764052D7" w14:textId="77777777" w:rsidR="005E6CDD" w:rsidRDefault="005E6CDD" w:rsidP="005E6CDD">
      <w:pPr>
        <w:pStyle w:val="Heading2"/>
        <w:numPr>
          <w:ilvl w:val="0"/>
          <w:numId w:val="0"/>
        </w:numPr>
        <w:ind w:left="720" w:hanging="720"/>
      </w:pPr>
    </w:p>
    <w:p w14:paraId="1CB6F353" w14:textId="755471A0" w:rsidR="005E6CDD" w:rsidRDefault="005E6CDD" w:rsidP="005E6CDD">
      <w:pPr>
        <w:pStyle w:val="Heading3"/>
      </w:pPr>
      <w:bookmarkStart w:id="37" w:name="_Toc57053974"/>
      <w:bookmarkStart w:id="38" w:name="_Toc58439701"/>
      <w:r>
        <w:t>Use-case: View cart</w:t>
      </w:r>
      <w:bookmarkEnd w:id="37"/>
      <w:bookmarkEnd w:id="38"/>
    </w:p>
    <w:tbl>
      <w:tblPr>
        <w:tblStyle w:val="TableGrid"/>
        <w:tblW w:w="0" w:type="auto"/>
        <w:tblLook w:val="04A0" w:firstRow="1" w:lastRow="0" w:firstColumn="1" w:lastColumn="0" w:noHBand="0" w:noVBand="1"/>
      </w:tblPr>
      <w:tblGrid>
        <w:gridCol w:w="2056"/>
        <w:gridCol w:w="7294"/>
      </w:tblGrid>
      <w:tr w:rsidR="005E6CDD" w14:paraId="5552C07B" w14:textId="77777777" w:rsidTr="00CC2E06">
        <w:tc>
          <w:tcPr>
            <w:tcW w:w="2056" w:type="dxa"/>
          </w:tcPr>
          <w:p w14:paraId="31A17C50" w14:textId="77777777" w:rsidR="005E6CDD" w:rsidRDefault="005E6CDD" w:rsidP="00CC2E06">
            <w:r>
              <w:t>Use case Name</w:t>
            </w:r>
          </w:p>
        </w:tc>
        <w:tc>
          <w:tcPr>
            <w:tcW w:w="7294" w:type="dxa"/>
          </w:tcPr>
          <w:p w14:paraId="1B2AD5A4" w14:textId="77777777" w:rsidR="005E6CDD" w:rsidRDefault="005E6CDD" w:rsidP="00CC2E06">
            <w:r>
              <w:t>View cart</w:t>
            </w:r>
          </w:p>
        </w:tc>
      </w:tr>
      <w:tr w:rsidR="005E6CDD" w14:paraId="72CD95F9" w14:textId="77777777" w:rsidTr="00CC2E06">
        <w:tc>
          <w:tcPr>
            <w:tcW w:w="2056" w:type="dxa"/>
          </w:tcPr>
          <w:p w14:paraId="62AF0899" w14:textId="77777777" w:rsidR="005E6CDD" w:rsidRDefault="005E6CDD" w:rsidP="00CC2E06">
            <w:r>
              <w:t>Brief description</w:t>
            </w:r>
          </w:p>
        </w:tc>
        <w:tc>
          <w:tcPr>
            <w:tcW w:w="7294" w:type="dxa"/>
          </w:tcPr>
          <w:p w14:paraId="6FE9AE38" w14:textId="77777777" w:rsidR="005E6CDD" w:rsidRDefault="005E6CDD" w:rsidP="00CC2E06">
            <w:r w:rsidRPr="00253488">
              <w:t xml:space="preserve">This use case describes how </w:t>
            </w:r>
            <w:r>
              <w:t>a user can view his/her cart</w:t>
            </w:r>
          </w:p>
        </w:tc>
      </w:tr>
      <w:tr w:rsidR="005E6CDD" w14:paraId="39B3379E" w14:textId="77777777" w:rsidTr="00CC2E06">
        <w:tc>
          <w:tcPr>
            <w:tcW w:w="2056" w:type="dxa"/>
          </w:tcPr>
          <w:p w14:paraId="53FF6692" w14:textId="77777777" w:rsidR="005E6CDD" w:rsidRDefault="005E6CDD" w:rsidP="00CC2E06">
            <w:r>
              <w:t>Actors</w:t>
            </w:r>
          </w:p>
        </w:tc>
        <w:tc>
          <w:tcPr>
            <w:tcW w:w="7294" w:type="dxa"/>
          </w:tcPr>
          <w:p w14:paraId="080EC549" w14:textId="77777777" w:rsidR="005E6CDD" w:rsidRDefault="005E6CDD" w:rsidP="00CC2E06">
            <w:r>
              <w:t>Signed in user</w:t>
            </w:r>
          </w:p>
        </w:tc>
      </w:tr>
      <w:tr w:rsidR="005E6CDD" w:rsidRPr="009A5F48" w14:paraId="45529DCC" w14:textId="77777777" w:rsidTr="00CC2E06">
        <w:tc>
          <w:tcPr>
            <w:tcW w:w="2056" w:type="dxa"/>
          </w:tcPr>
          <w:p w14:paraId="2B6987C9" w14:textId="77777777" w:rsidR="005E6CDD" w:rsidRDefault="005E6CDD" w:rsidP="00CC2E06">
            <w:r>
              <w:t>Basic Flow</w:t>
            </w:r>
          </w:p>
        </w:tc>
        <w:tc>
          <w:tcPr>
            <w:tcW w:w="7294" w:type="dxa"/>
          </w:tcPr>
          <w:p w14:paraId="0A8AE644" w14:textId="77777777" w:rsidR="005E6CDD" w:rsidRDefault="005E6CDD" w:rsidP="008F7777">
            <w:pPr>
              <w:pStyle w:val="ListParagraph"/>
              <w:widowControl/>
              <w:numPr>
                <w:ilvl w:val="0"/>
                <w:numId w:val="21"/>
              </w:numPr>
              <w:spacing w:before="0" w:after="200" w:line="240" w:lineRule="auto"/>
              <w:jc w:val="left"/>
            </w:pPr>
            <w:r>
              <w:t>User clicks on icon of the cart</w:t>
            </w:r>
          </w:p>
          <w:p w14:paraId="0DB073AE" w14:textId="77777777" w:rsidR="005E6CDD" w:rsidRPr="00A12F12" w:rsidRDefault="005E6CDD" w:rsidP="008F7777">
            <w:pPr>
              <w:pStyle w:val="ListParagraph"/>
              <w:widowControl/>
              <w:numPr>
                <w:ilvl w:val="0"/>
                <w:numId w:val="21"/>
              </w:numPr>
              <w:spacing w:before="0" w:after="200" w:line="240" w:lineRule="auto"/>
              <w:jc w:val="left"/>
            </w:pPr>
            <w:r>
              <w:t>System displays user’s cart (a page)</w:t>
            </w:r>
          </w:p>
        </w:tc>
      </w:tr>
      <w:tr w:rsidR="005E6CDD" w14:paraId="765B71C5" w14:textId="77777777" w:rsidTr="00CC2E06">
        <w:tc>
          <w:tcPr>
            <w:tcW w:w="2056" w:type="dxa"/>
          </w:tcPr>
          <w:p w14:paraId="0D7C6ECF" w14:textId="77777777" w:rsidR="005E6CDD" w:rsidRDefault="005E6CDD" w:rsidP="00CC2E06">
            <w:r>
              <w:t>Pre-conditions</w:t>
            </w:r>
          </w:p>
        </w:tc>
        <w:tc>
          <w:tcPr>
            <w:tcW w:w="7294" w:type="dxa"/>
          </w:tcPr>
          <w:p w14:paraId="79B3AA8D" w14:textId="77777777" w:rsidR="005E6CDD" w:rsidRDefault="005E6CDD" w:rsidP="00CC2E06">
            <w:r>
              <w:t>- User goes to homepage</w:t>
            </w:r>
          </w:p>
          <w:p w14:paraId="7CA2DBA1" w14:textId="77777777" w:rsidR="005E6CDD" w:rsidRDefault="005E6CDD" w:rsidP="00CC2E06">
            <w:r>
              <w:t>- User has already signed in</w:t>
            </w:r>
          </w:p>
          <w:p w14:paraId="0ED0ABCC" w14:textId="77777777" w:rsidR="005E6CDD" w:rsidRDefault="005E6CDD" w:rsidP="00CC2E06"/>
        </w:tc>
      </w:tr>
      <w:tr w:rsidR="005E6CDD" w14:paraId="40AA45F5" w14:textId="77777777" w:rsidTr="00CC2E06">
        <w:tc>
          <w:tcPr>
            <w:tcW w:w="2056" w:type="dxa"/>
          </w:tcPr>
          <w:p w14:paraId="2D288967" w14:textId="77777777" w:rsidR="005E6CDD" w:rsidRDefault="005E6CDD" w:rsidP="00CC2E06">
            <w:r>
              <w:lastRenderedPageBreak/>
              <w:t>Post-conditions</w:t>
            </w:r>
          </w:p>
        </w:tc>
        <w:tc>
          <w:tcPr>
            <w:tcW w:w="7294" w:type="dxa"/>
          </w:tcPr>
          <w:p w14:paraId="072C118F" w14:textId="77777777" w:rsidR="005E6CDD" w:rsidRDefault="005E6CDD" w:rsidP="00CC2E06">
            <w:r>
              <w:t xml:space="preserve">User views cart </w:t>
            </w:r>
          </w:p>
        </w:tc>
      </w:tr>
    </w:tbl>
    <w:p w14:paraId="5F4AABE2" w14:textId="77777777" w:rsidR="005E6CDD" w:rsidRDefault="005E6CDD" w:rsidP="005E6CDD">
      <w:pPr>
        <w:pStyle w:val="Heading2"/>
        <w:numPr>
          <w:ilvl w:val="0"/>
          <w:numId w:val="0"/>
        </w:numPr>
        <w:ind w:left="720" w:hanging="720"/>
      </w:pPr>
    </w:p>
    <w:p w14:paraId="4EB0DBCF" w14:textId="210D6A67" w:rsidR="005E6CDD" w:rsidRDefault="005E6CDD" w:rsidP="005E6CDD">
      <w:pPr>
        <w:pStyle w:val="Heading3"/>
      </w:pPr>
      <w:bookmarkStart w:id="39" w:name="_Toc57053975"/>
      <w:bookmarkStart w:id="40" w:name="_Toc58439702"/>
      <w:r>
        <w:t>Use-case: Edit product in cart</w:t>
      </w:r>
      <w:bookmarkEnd w:id="39"/>
      <w:bookmarkEnd w:id="40"/>
    </w:p>
    <w:tbl>
      <w:tblPr>
        <w:tblStyle w:val="TableGrid"/>
        <w:tblW w:w="0" w:type="auto"/>
        <w:tblLook w:val="04A0" w:firstRow="1" w:lastRow="0" w:firstColumn="1" w:lastColumn="0" w:noHBand="0" w:noVBand="1"/>
      </w:tblPr>
      <w:tblGrid>
        <w:gridCol w:w="2056"/>
        <w:gridCol w:w="7294"/>
      </w:tblGrid>
      <w:tr w:rsidR="005E6CDD" w14:paraId="529113A3" w14:textId="77777777" w:rsidTr="00CC2E06">
        <w:tc>
          <w:tcPr>
            <w:tcW w:w="2056" w:type="dxa"/>
          </w:tcPr>
          <w:p w14:paraId="71ED84D0" w14:textId="77777777" w:rsidR="005E6CDD" w:rsidRDefault="005E6CDD" w:rsidP="00CC2E06">
            <w:r>
              <w:t>Use case Name</w:t>
            </w:r>
          </w:p>
        </w:tc>
        <w:tc>
          <w:tcPr>
            <w:tcW w:w="7294" w:type="dxa"/>
          </w:tcPr>
          <w:p w14:paraId="400D1FFD" w14:textId="77777777" w:rsidR="005E6CDD" w:rsidRDefault="005E6CDD" w:rsidP="00CC2E06">
            <w:r>
              <w:t>Edit product in cart</w:t>
            </w:r>
          </w:p>
        </w:tc>
      </w:tr>
      <w:tr w:rsidR="005E6CDD" w14:paraId="07CE403B" w14:textId="77777777" w:rsidTr="00CC2E06">
        <w:tc>
          <w:tcPr>
            <w:tcW w:w="2056" w:type="dxa"/>
          </w:tcPr>
          <w:p w14:paraId="22AB2F2E" w14:textId="77777777" w:rsidR="005E6CDD" w:rsidRDefault="005E6CDD" w:rsidP="00CC2E06">
            <w:r>
              <w:t>Brief description</w:t>
            </w:r>
          </w:p>
        </w:tc>
        <w:tc>
          <w:tcPr>
            <w:tcW w:w="7294" w:type="dxa"/>
          </w:tcPr>
          <w:p w14:paraId="1C3DBED2" w14:textId="77777777" w:rsidR="005E6CDD" w:rsidRDefault="005E6CDD" w:rsidP="00CC2E06">
            <w:r w:rsidRPr="00253488">
              <w:t xml:space="preserve">This use case describes how </w:t>
            </w:r>
            <w:r>
              <w:t>a user can edit product in cart</w:t>
            </w:r>
          </w:p>
        </w:tc>
      </w:tr>
      <w:tr w:rsidR="005E6CDD" w14:paraId="4529CB90" w14:textId="77777777" w:rsidTr="00CC2E06">
        <w:tc>
          <w:tcPr>
            <w:tcW w:w="2056" w:type="dxa"/>
          </w:tcPr>
          <w:p w14:paraId="0E82C4EB" w14:textId="77777777" w:rsidR="005E6CDD" w:rsidRDefault="005E6CDD" w:rsidP="00CC2E06">
            <w:r>
              <w:t>Actors</w:t>
            </w:r>
          </w:p>
        </w:tc>
        <w:tc>
          <w:tcPr>
            <w:tcW w:w="7294" w:type="dxa"/>
          </w:tcPr>
          <w:p w14:paraId="49C928AA" w14:textId="77777777" w:rsidR="005E6CDD" w:rsidRDefault="005E6CDD" w:rsidP="00CC2E06">
            <w:r>
              <w:t>Signed in user</w:t>
            </w:r>
          </w:p>
        </w:tc>
      </w:tr>
      <w:tr w:rsidR="005E6CDD" w:rsidRPr="009A5F48" w14:paraId="26291990" w14:textId="77777777" w:rsidTr="00CC2E06">
        <w:tc>
          <w:tcPr>
            <w:tcW w:w="2056" w:type="dxa"/>
          </w:tcPr>
          <w:p w14:paraId="6F7329ED" w14:textId="77777777" w:rsidR="005E6CDD" w:rsidRDefault="005E6CDD" w:rsidP="00CC2E06">
            <w:r>
              <w:t>Basic Flow</w:t>
            </w:r>
          </w:p>
        </w:tc>
        <w:tc>
          <w:tcPr>
            <w:tcW w:w="7294" w:type="dxa"/>
          </w:tcPr>
          <w:p w14:paraId="301C6867" w14:textId="77777777" w:rsidR="005E6CDD" w:rsidRDefault="005E6CDD" w:rsidP="008F7777">
            <w:pPr>
              <w:pStyle w:val="ListParagraph"/>
              <w:widowControl/>
              <w:numPr>
                <w:ilvl w:val="0"/>
                <w:numId w:val="24"/>
              </w:numPr>
              <w:spacing w:before="0" w:after="200" w:line="240" w:lineRule="auto"/>
              <w:jc w:val="left"/>
            </w:pPr>
            <w:r>
              <w:t>User views cart</w:t>
            </w:r>
          </w:p>
          <w:p w14:paraId="4CDE0245" w14:textId="77777777" w:rsidR="005E6CDD" w:rsidRDefault="005E6CDD" w:rsidP="008F7777">
            <w:pPr>
              <w:pStyle w:val="ListParagraph"/>
              <w:widowControl/>
              <w:numPr>
                <w:ilvl w:val="0"/>
                <w:numId w:val="24"/>
              </w:numPr>
              <w:spacing w:before="0" w:after="200" w:line="240" w:lineRule="auto"/>
              <w:jc w:val="left"/>
            </w:pPr>
            <w:r>
              <w:t>User changes quantity of products</w:t>
            </w:r>
          </w:p>
          <w:p w14:paraId="7C09FC83" w14:textId="77777777" w:rsidR="005E6CDD" w:rsidRPr="00A12F12" w:rsidRDefault="005E6CDD" w:rsidP="008F7777">
            <w:pPr>
              <w:pStyle w:val="ListParagraph"/>
              <w:widowControl/>
              <w:numPr>
                <w:ilvl w:val="0"/>
                <w:numId w:val="24"/>
              </w:numPr>
              <w:spacing w:before="0" w:after="200" w:line="240" w:lineRule="auto"/>
              <w:jc w:val="left"/>
            </w:pPr>
            <w:r>
              <w:t>User adds requirements to products</w:t>
            </w:r>
          </w:p>
        </w:tc>
      </w:tr>
      <w:tr w:rsidR="005E6CDD" w14:paraId="44DCB4B8" w14:textId="77777777" w:rsidTr="00CC2E06">
        <w:tc>
          <w:tcPr>
            <w:tcW w:w="2056" w:type="dxa"/>
          </w:tcPr>
          <w:p w14:paraId="11C6796A" w14:textId="77777777" w:rsidR="005E6CDD" w:rsidRDefault="005E6CDD" w:rsidP="00CC2E06">
            <w:r>
              <w:t>Pre-conditions</w:t>
            </w:r>
          </w:p>
        </w:tc>
        <w:tc>
          <w:tcPr>
            <w:tcW w:w="7294" w:type="dxa"/>
          </w:tcPr>
          <w:p w14:paraId="062C91A8" w14:textId="77777777" w:rsidR="005E6CDD" w:rsidRDefault="005E6CDD" w:rsidP="00CC2E06">
            <w:r>
              <w:t>- User goes to homepage</w:t>
            </w:r>
          </w:p>
          <w:p w14:paraId="76DC8BB5" w14:textId="77777777" w:rsidR="005E6CDD" w:rsidRDefault="005E6CDD" w:rsidP="00CC2E06">
            <w:r>
              <w:t>- User has already signed in.</w:t>
            </w:r>
          </w:p>
          <w:p w14:paraId="05E88902" w14:textId="77777777" w:rsidR="005E6CDD" w:rsidRDefault="005E6CDD" w:rsidP="00CC2E06"/>
        </w:tc>
      </w:tr>
      <w:tr w:rsidR="005E6CDD" w14:paraId="4CD4C902" w14:textId="77777777" w:rsidTr="00CC2E06">
        <w:tc>
          <w:tcPr>
            <w:tcW w:w="2056" w:type="dxa"/>
          </w:tcPr>
          <w:p w14:paraId="620DCA03" w14:textId="77777777" w:rsidR="005E6CDD" w:rsidRDefault="005E6CDD" w:rsidP="00CC2E06">
            <w:r>
              <w:t>Post-conditions</w:t>
            </w:r>
          </w:p>
        </w:tc>
        <w:tc>
          <w:tcPr>
            <w:tcW w:w="7294" w:type="dxa"/>
          </w:tcPr>
          <w:p w14:paraId="460BC6C2" w14:textId="77777777" w:rsidR="005E6CDD" w:rsidRDefault="005E6CDD" w:rsidP="00CC2E06">
            <w:r>
              <w:t xml:space="preserve">User changes product’s quantity in cart or add requirements </w:t>
            </w:r>
          </w:p>
        </w:tc>
      </w:tr>
    </w:tbl>
    <w:p w14:paraId="1A3024F9" w14:textId="77777777" w:rsidR="005E6CDD" w:rsidRDefault="005E6CDD" w:rsidP="005E6CDD">
      <w:pPr>
        <w:pStyle w:val="Heading2"/>
        <w:numPr>
          <w:ilvl w:val="0"/>
          <w:numId w:val="0"/>
        </w:numPr>
        <w:ind w:left="720" w:hanging="720"/>
      </w:pPr>
    </w:p>
    <w:p w14:paraId="440736BA" w14:textId="73E0B5EB" w:rsidR="005E6CDD" w:rsidRDefault="005E6CDD" w:rsidP="008F7777">
      <w:pPr>
        <w:pStyle w:val="Heading3"/>
        <w:numPr>
          <w:ilvl w:val="2"/>
          <w:numId w:val="24"/>
        </w:numPr>
      </w:pPr>
      <w:bookmarkStart w:id="41" w:name="_Toc57053976"/>
      <w:bookmarkStart w:id="42" w:name="_Toc58439703"/>
      <w:r>
        <w:t>Use-case: Remove product from cart</w:t>
      </w:r>
      <w:bookmarkEnd w:id="41"/>
      <w:bookmarkEnd w:id="42"/>
    </w:p>
    <w:tbl>
      <w:tblPr>
        <w:tblStyle w:val="TableGrid"/>
        <w:tblW w:w="0" w:type="auto"/>
        <w:tblLook w:val="04A0" w:firstRow="1" w:lastRow="0" w:firstColumn="1" w:lastColumn="0" w:noHBand="0" w:noVBand="1"/>
      </w:tblPr>
      <w:tblGrid>
        <w:gridCol w:w="2056"/>
        <w:gridCol w:w="7294"/>
      </w:tblGrid>
      <w:tr w:rsidR="005E6CDD" w14:paraId="6E852E9A" w14:textId="77777777" w:rsidTr="00CC2E06">
        <w:tc>
          <w:tcPr>
            <w:tcW w:w="2056" w:type="dxa"/>
          </w:tcPr>
          <w:p w14:paraId="63CB6857" w14:textId="77777777" w:rsidR="005E6CDD" w:rsidRDefault="005E6CDD" w:rsidP="00CC2E06">
            <w:r>
              <w:t>Use case Name</w:t>
            </w:r>
          </w:p>
        </w:tc>
        <w:tc>
          <w:tcPr>
            <w:tcW w:w="7294" w:type="dxa"/>
          </w:tcPr>
          <w:p w14:paraId="0D6ECB98" w14:textId="77777777" w:rsidR="005E6CDD" w:rsidRDefault="005E6CDD" w:rsidP="00CC2E06">
            <w:r>
              <w:t>Remove product from cart</w:t>
            </w:r>
          </w:p>
        </w:tc>
      </w:tr>
      <w:tr w:rsidR="005E6CDD" w14:paraId="1177CDD0" w14:textId="77777777" w:rsidTr="00CC2E06">
        <w:tc>
          <w:tcPr>
            <w:tcW w:w="2056" w:type="dxa"/>
          </w:tcPr>
          <w:p w14:paraId="0659C67B" w14:textId="77777777" w:rsidR="005E6CDD" w:rsidRDefault="005E6CDD" w:rsidP="00CC2E06">
            <w:r>
              <w:t>Brief description</w:t>
            </w:r>
          </w:p>
        </w:tc>
        <w:tc>
          <w:tcPr>
            <w:tcW w:w="7294" w:type="dxa"/>
          </w:tcPr>
          <w:p w14:paraId="3D200BF7" w14:textId="77777777" w:rsidR="005E6CDD" w:rsidRDefault="005E6CDD" w:rsidP="00CC2E06">
            <w:r w:rsidRPr="00253488">
              <w:t xml:space="preserve">This use case describes how </w:t>
            </w:r>
            <w:r>
              <w:t>a user can remove product from cart</w:t>
            </w:r>
          </w:p>
        </w:tc>
      </w:tr>
      <w:tr w:rsidR="005E6CDD" w14:paraId="6C72E281" w14:textId="77777777" w:rsidTr="00CC2E06">
        <w:tc>
          <w:tcPr>
            <w:tcW w:w="2056" w:type="dxa"/>
          </w:tcPr>
          <w:p w14:paraId="3C1F5830" w14:textId="77777777" w:rsidR="005E6CDD" w:rsidRDefault="005E6CDD" w:rsidP="00CC2E06">
            <w:r>
              <w:t>Actors</w:t>
            </w:r>
          </w:p>
        </w:tc>
        <w:tc>
          <w:tcPr>
            <w:tcW w:w="7294" w:type="dxa"/>
          </w:tcPr>
          <w:p w14:paraId="1987090C" w14:textId="77777777" w:rsidR="005E6CDD" w:rsidRDefault="005E6CDD" w:rsidP="00CC2E06">
            <w:r>
              <w:t>Signed in user</w:t>
            </w:r>
          </w:p>
        </w:tc>
      </w:tr>
      <w:tr w:rsidR="005E6CDD" w:rsidRPr="009A5F48" w14:paraId="0A531551" w14:textId="77777777" w:rsidTr="00CC2E06">
        <w:tc>
          <w:tcPr>
            <w:tcW w:w="2056" w:type="dxa"/>
          </w:tcPr>
          <w:p w14:paraId="0E686434" w14:textId="77777777" w:rsidR="005E6CDD" w:rsidRDefault="005E6CDD" w:rsidP="00CC2E06">
            <w:r>
              <w:t>Basic Flow</w:t>
            </w:r>
          </w:p>
        </w:tc>
        <w:tc>
          <w:tcPr>
            <w:tcW w:w="7294" w:type="dxa"/>
          </w:tcPr>
          <w:p w14:paraId="55D8E3C0" w14:textId="77777777" w:rsidR="005E6CDD" w:rsidRPr="00D53554" w:rsidRDefault="005E6CDD" w:rsidP="008F7777">
            <w:pPr>
              <w:pStyle w:val="ListParagraph"/>
              <w:widowControl/>
              <w:numPr>
                <w:ilvl w:val="0"/>
                <w:numId w:val="42"/>
              </w:numPr>
              <w:spacing w:before="0" w:after="200" w:line="240" w:lineRule="auto"/>
              <w:jc w:val="left"/>
            </w:pPr>
            <w:r w:rsidRPr="00D53554">
              <w:t>User views cart</w:t>
            </w:r>
          </w:p>
          <w:p w14:paraId="7CA613D0" w14:textId="77777777" w:rsidR="005E6CDD" w:rsidRPr="00D53554" w:rsidRDefault="005E6CDD" w:rsidP="008F7777">
            <w:pPr>
              <w:pStyle w:val="ListParagraph"/>
              <w:widowControl/>
              <w:numPr>
                <w:ilvl w:val="0"/>
                <w:numId w:val="42"/>
              </w:numPr>
              <w:spacing w:before="0" w:after="200" w:line="240" w:lineRule="auto"/>
              <w:jc w:val="left"/>
            </w:pPr>
            <w:r w:rsidRPr="00D53554">
              <w:t>User clicks on remove button of a product</w:t>
            </w:r>
          </w:p>
        </w:tc>
      </w:tr>
      <w:tr w:rsidR="005E6CDD" w14:paraId="1779FECC" w14:textId="77777777" w:rsidTr="00CC2E06">
        <w:tc>
          <w:tcPr>
            <w:tcW w:w="2056" w:type="dxa"/>
          </w:tcPr>
          <w:p w14:paraId="3065768E" w14:textId="77777777" w:rsidR="005E6CDD" w:rsidRDefault="005E6CDD" w:rsidP="00CC2E06">
            <w:r>
              <w:t>Pre-conditions</w:t>
            </w:r>
          </w:p>
        </w:tc>
        <w:tc>
          <w:tcPr>
            <w:tcW w:w="7294" w:type="dxa"/>
          </w:tcPr>
          <w:p w14:paraId="3F81ECEB" w14:textId="77777777" w:rsidR="005E6CDD" w:rsidRDefault="005E6CDD" w:rsidP="00CC2E06">
            <w:r>
              <w:t>- User goes to homepage</w:t>
            </w:r>
          </w:p>
          <w:p w14:paraId="766ACA36" w14:textId="77777777" w:rsidR="005E6CDD" w:rsidRDefault="005E6CDD" w:rsidP="00CC2E06">
            <w:r>
              <w:t>- User has already signed in.</w:t>
            </w:r>
          </w:p>
          <w:p w14:paraId="79DC6775" w14:textId="77777777" w:rsidR="005E6CDD" w:rsidRDefault="005E6CDD" w:rsidP="00CC2E06"/>
        </w:tc>
      </w:tr>
      <w:tr w:rsidR="005E6CDD" w14:paraId="42882E09" w14:textId="77777777" w:rsidTr="00CC2E06">
        <w:tc>
          <w:tcPr>
            <w:tcW w:w="2056" w:type="dxa"/>
          </w:tcPr>
          <w:p w14:paraId="3E30A55C" w14:textId="77777777" w:rsidR="005E6CDD" w:rsidRDefault="005E6CDD" w:rsidP="00CC2E06">
            <w:r>
              <w:t>Post-conditions</w:t>
            </w:r>
          </w:p>
        </w:tc>
        <w:tc>
          <w:tcPr>
            <w:tcW w:w="7294" w:type="dxa"/>
          </w:tcPr>
          <w:p w14:paraId="6B449EAC" w14:textId="77777777" w:rsidR="005E6CDD" w:rsidRDefault="005E6CDD" w:rsidP="00CC2E06">
            <w:r>
              <w:t xml:space="preserve">A product is removed from cart </w:t>
            </w:r>
          </w:p>
        </w:tc>
      </w:tr>
    </w:tbl>
    <w:p w14:paraId="7D5AEB5A" w14:textId="77777777" w:rsidR="005E6CDD" w:rsidRDefault="005E6CDD" w:rsidP="005E6CDD">
      <w:pPr>
        <w:pStyle w:val="Heading2"/>
        <w:numPr>
          <w:ilvl w:val="0"/>
          <w:numId w:val="0"/>
        </w:numPr>
      </w:pPr>
    </w:p>
    <w:p w14:paraId="2403E4F7" w14:textId="0B0A9DFA" w:rsidR="005E6CDD" w:rsidRDefault="005E6CDD" w:rsidP="008F7777">
      <w:pPr>
        <w:pStyle w:val="Heading3"/>
        <w:numPr>
          <w:ilvl w:val="2"/>
          <w:numId w:val="24"/>
        </w:numPr>
      </w:pPr>
      <w:bookmarkStart w:id="43" w:name="_Toc57053977"/>
      <w:bookmarkStart w:id="44" w:name="_Toc58439704"/>
      <w:r>
        <w:t>Use-case: Add a product to cart</w:t>
      </w:r>
      <w:bookmarkEnd w:id="43"/>
      <w:bookmarkEnd w:id="44"/>
    </w:p>
    <w:tbl>
      <w:tblPr>
        <w:tblStyle w:val="TableGrid"/>
        <w:tblW w:w="0" w:type="auto"/>
        <w:tblLook w:val="04A0" w:firstRow="1" w:lastRow="0" w:firstColumn="1" w:lastColumn="0" w:noHBand="0" w:noVBand="1"/>
      </w:tblPr>
      <w:tblGrid>
        <w:gridCol w:w="2054"/>
        <w:gridCol w:w="7296"/>
      </w:tblGrid>
      <w:tr w:rsidR="005E6CDD" w14:paraId="23B01FA1" w14:textId="77777777" w:rsidTr="00CC2E06">
        <w:tc>
          <w:tcPr>
            <w:tcW w:w="2054" w:type="dxa"/>
          </w:tcPr>
          <w:p w14:paraId="4473A894" w14:textId="77777777" w:rsidR="005E6CDD" w:rsidRDefault="005E6CDD" w:rsidP="00CC2E06">
            <w:r>
              <w:t>Use case Name</w:t>
            </w:r>
          </w:p>
        </w:tc>
        <w:tc>
          <w:tcPr>
            <w:tcW w:w="7296" w:type="dxa"/>
          </w:tcPr>
          <w:p w14:paraId="24170F3B" w14:textId="77777777" w:rsidR="005E6CDD" w:rsidRDefault="005E6CDD" w:rsidP="00CC2E06">
            <w:r>
              <w:t>Add a product to cart</w:t>
            </w:r>
          </w:p>
        </w:tc>
      </w:tr>
      <w:tr w:rsidR="005E6CDD" w14:paraId="062B3466" w14:textId="77777777" w:rsidTr="00CC2E06">
        <w:tc>
          <w:tcPr>
            <w:tcW w:w="2054" w:type="dxa"/>
          </w:tcPr>
          <w:p w14:paraId="36BA2B1F" w14:textId="77777777" w:rsidR="005E6CDD" w:rsidRDefault="005E6CDD" w:rsidP="00CC2E06">
            <w:r>
              <w:lastRenderedPageBreak/>
              <w:t>Brief description</w:t>
            </w:r>
          </w:p>
        </w:tc>
        <w:tc>
          <w:tcPr>
            <w:tcW w:w="7296" w:type="dxa"/>
          </w:tcPr>
          <w:p w14:paraId="1F15109E" w14:textId="77777777" w:rsidR="005E6CDD" w:rsidRDefault="005E6CDD" w:rsidP="00CC2E06">
            <w:r w:rsidRPr="00253488">
              <w:t xml:space="preserve">This use case describes how </w:t>
            </w:r>
            <w:r>
              <w:t>a user can add a product to cart</w:t>
            </w:r>
          </w:p>
        </w:tc>
      </w:tr>
      <w:tr w:rsidR="005E6CDD" w14:paraId="16D6E982" w14:textId="77777777" w:rsidTr="00CC2E06">
        <w:tc>
          <w:tcPr>
            <w:tcW w:w="2054" w:type="dxa"/>
          </w:tcPr>
          <w:p w14:paraId="4285ECF8" w14:textId="77777777" w:rsidR="005E6CDD" w:rsidRDefault="005E6CDD" w:rsidP="00CC2E06">
            <w:r>
              <w:t>Actors</w:t>
            </w:r>
          </w:p>
        </w:tc>
        <w:tc>
          <w:tcPr>
            <w:tcW w:w="7296" w:type="dxa"/>
          </w:tcPr>
          <w:p w14:paraId="26E0BD9D" w14:textId="77777777" w:rsidR="005E6CDD" w:rsidRDefault="005E6CDD" w:rsidP="00CC2E06">
            <w:r>
              <w:t>Signed in user</w:t>
            </w:r>
          </w:p>
        </w:tc>
      </w:tr>
      <w:tr w:rsidR="005E6CDD" w:rsidRPr="009A5F48" w14:paraId="575FB1CC" w14:textId="77777777" w:rsidTr="00CC2E06">
        <w:tc>
          <w:tcPr>
            <w:tcW w:w="2054" w:type="dxa"/>
          </w:tcPr>
          <w:p w14:paraId="4DC8DFEA" w14:textId="77777777" w:rsidR="005E6CDD" w:rsidRDefault="005E6CDD" w:rsidP="00CC2E06">
            <w:r>
              <w:t>Basic Flow</w:t>
            </w:r>
          </w:p>
        </w:tc>
        <w:tc>
          <w:tcPr>
            <w:tcW w:w="7296" w:type="dxa"/>
          </w:tcPr>
          <w:p w14:paraId="2E42FCFC" w14:textId="77777777" w:rsidR="005E6CDD" w:rsidRDefault="005E6CDD" w:rsidP="008F7777">
            <w:pPr>
              <w:pStyle w:val="ListParagraph"/>
              <w:widowControl/>
              <w:numPr>
                <w:ilvl w:val="0"/>
                <w:numId w:val="22"/>
              </w:numPr>
              <w:spacing w:before="0" w:after="200" w:line="240" w:lineRule="auto"/>
              <w:jc w:val="left"/>
            </w:pPr>
            <w:r>
              <w:t xml:space="preserve">User browses or </w:t>
            </w:r>
            <w:proofErr w:type="spellStart"/>
            <w:r>
              <w:t>searchs</w:t>
            </w:r>
            <w:proofErr w:type="spellEnd"/>
            <w:r>
              <w:t xml:space="preserve"> a product</w:t>
            </w:r>
          </w:p>
          <w:p w14:paraId="5AF01561" w14:textId="77777777" w:rsidR="005E6CDD" w:rsidRDefault="005E6CDD" w:rsidP="008F7777">
            <w:pPr>
              <w:pStyle w:val="ListParagraph"/>
              <w:widowControl/>
              <w:numPr>
                <w:ilvl w:val="0"/>
                <w:numId w:val="22"/>
              </w:numPr>
              <w:spacing w:before="0" w:after="200" w:line="240" w:lineRule="auto"/>
              <w:jc w:val="left"/>
            </w:pPr>
            <w:r>
              <w:t>At product’s information page, user clicks on add to cart button</w:t>
            </w:r>
          </w:p>
          <w:p w14:paraId="47710F2B" w14:textId="77777777" w:rsidR="005E6CDD" w:rsidRPr="00A12F12" w:rsidRDefault="005E6CDD" w:rsidP="008F7777">
            <w:pPr>
              <w:pStyle w:val="ListParagraph"/>
              <w:widowControl/>
              <w:numPr>
                <w:ilvl w:val="0"/>
                <w:numId w:val="22"/>
              </w:numPr>
              <w:spacing w:before="0" w:after="200" w:line="240" w:lineRule="auto"/>
              <w:jc w:val="left"/>
            </w:pPr>
            <w:r>
              <w:t>System adds product to user’s cart</w:t>
            </w:r>
          </w:p>
        </w:tc>
      </w:tr>
      <w:tr w:rsidR="005E6CDD" w:rsidRPr="00C35317" w14:paraId="24380F15" w14:textId="77777777" w:rsidTr="00CC2E06">
        <w:tc>
          <w:tcPr>
            <w:tcW w:w="2054" w:type="dxa"/>
          </w:tcPr>
          <w:p w14:paraId="0D34BC66" w14:textId="77777777" w:rsidR="005E6CDD" w:rsidRDefault="005E6CDD" w:rsidP="00CC2E06">
            <w:r>
              <w:t>Alternative Flows</w:t>
            </w:r>
          </w:p>
        </w:tc>
        <w:tc>
          <w:tcPr>
            <w:tcW w:w="7296" w:type="dxa"/>
          </w:tcPr>
          <w:p w14:paraId="3B2C4E00" w14:textId="77777777" w:rsidR="005E6CDD" w:rsidRDefault="005E6CDD" w:rsidP="00CC2E06">
            <w:pPr>
              <w:rPr>
                <w:b/>
              </w:rPr>
            </w:pPr>
            <w:r w:rsidRPr="00613915">
              <w:rPr>
                <w:b/>
              </w:rPr>
              <w:t xml:space="preserve">Alternative flow 1: </w:t>
            </w:r>
            <w:r>
              <w:rPr>
                <w:b/>
              </w:rPr>
              <w:t>Product is out of stock</w:t>
            </w:r>
          </w:p>
          <w:p w14:paraId="2DB931A4" w14:textId="77777777" w:rsidR="005E6CDD" w:rsidRPr="00D53554" w:rsidRDefault="005E6CDD" w:rsidP="008F7777">
            <w:pPr>
              <w:pStyle w:val="ListParagraph"/>
              <w:widowControl/>
              <w:numPr>
                <w:ilvl w:val="0"/>
                <w:numId w:val="43"/>
              </w:numPr>
              <w:spacing w:before="0" w:after="200" w:line="276" w:lineRule="auto"/>
              <w:jc w:val="left"/>
            </w:pPr>
            <w:r w:rsidRPr="00D53554">
              <w:t>After step #2 of basic flow, system displays error message</w:t>
            </w:r>
          </w:p>
          <w:p w14:paraId="34B219AD" w14:textId="77777777" w:rsidR="005E6CDD" w:rsidRPr="00D53554" w:rsidRDefault="005E6CDD" w:rsidP="008F7777">
            <w:pPr>
              <w:pStyle w:val="ListParagraph"/>
              <w:widowControl/>
              <w:numPr>
                <w:ilvl w:val="0"/>
                <w:numId w:val="43"/>
              </w:numPr>
              <w:spacing w:before="0" w:after="200" w:line="276" w:lineRule="auto"/>
              <w:jc w:val="left"/>
            </w:pPr>
            <w:r w:rsidRPr="00D53554">
              <w:t>Continue from step #1.</w:t>
            </w:r>
          </w:p>
          <w:p w14:paraId="2F8FC50F" w14:textId="77777777" w:rsidR="005E6CDD" w:rsidRDefault="005E6CDD" w:rsidP="00CC2E06">
            <w:pPr>
              <w:rPr>
                <w:b/>
              </w:rPr>
            </w:pPr>
            <w:r w:rsidRPr="00613915">
              <w:rPr>
                <w:b/>
              </w:rPr>
              <w:t xml:space="preserve">Alternative flow </w:t>
            </w:r>
            <w:r>
              <w:rPr>
                <w:b/>
              </w:rPr>
              <w:t>2</w:t>
            </w:r>
            <w:r w:rsidRPr="00613915">
              <w:rPr>
                <w:b/>
              </w:rPr>
              <w:t xml:space="preserve">: </w:t>
            </w:r>
            <w:r>
              <w:rPr>
                <w:b/>
              </w:rPr>
              <w:t>Product is already in cart</w:t>
            </w:r>
          </w:p>
          <w:p w14:paraId="3987A7AB" w14:textId="77777777" w:rsidR="005E6CDD" w:rsidRPr="003C1E22" w:rsidRDefault="005E6CDD" w:rsidP="008F7777">
            <w:pPr>
              <w:pStyle w:val="ListParagraph"/>
              <w:widowControl/>
              <w:numPr>
                <w:ilvl w:val="0"/>
                <w:numId w:val="23"/>
              </w:numPr>
              <w:spacing w:before="0" w:after="200" w:line="276" w:lineRule="auto"/>
              <w:jc w:val="left"/>
            </w:pPr>
            <w:r>
              <w:t>From step #3 of basic flow, system increases product’s quantity in cart</w:t>
            </w:r>
          </w:p>
        </w:tc>
      </w:tr>
      <w:tr w:rsidR="005E6CDD" w14:paraId="210A8411" w14:textId="77777777" w:rsidTr="00CC2E06">
        <w:tc>
          <w:tcPr>
            <w:tcW w:w="2054" w:type="dxa"/>
          </w:tcPr>
          <w:p w14:paraId="15A768CE" w14:textId="77777777" w:rsidR="005E6CDD" w:rsidRDefault="005E6CDD" w:rsidP="00CC2E06">
            <w:r>
              <w:t>Pre-conditions</w:t>
            </w:r>
          </w:p>
        </w:tc>
        <w:tc>
          <w:tcPr>
            <w:tcW w:w="7296" w:type="dxa"/>
          </w:tcPr>
          <w:p w14:paraId="526C67F3" w14:textId="77777777" w:rsidR="005E6CDD" w:rsidRDefault="005E6CDD" w:rsidP="00CC2E06">
            <w:r>
              <w:t>User goes to homepage</w:t>
            </w:r>
          </w:p>
          <w:p w14:paraId="23DCA933" w14:textId="77777777" w:rsidR="005E6CDD" w:rsidRDefault="005E6CDD" w:rsidP="00CC2E06">
            <w:r>
              <w:t>User has already signed in</w:t>
            </w:r>
          </w:p>
          <w:p w14:paraId="6353CDC9" w14:textId="77777777" w:rsidR="005E6CDD" w:rsidRDefault="005E6CDD" w:rsidP="00CC2E06"/>
        </w:tc>
      </w:tr>
      <w:tr w:rsidR="005E6CDD" w14:paraId="6E19762B" w14:textId="77777777" w:rsidTr="00CC2E06">
        <w:tc>
          <w:tcPr>
            <w:tcW w:w="2054" w:type="dxa"/>
          </w:tcPr>
          <w:p w14:paraId="2B79572B" w14:textId="77777777" w:rsidR="005E6CDD" w:rsidRDefault="005E6CDD" w:rsidP="00CC2E06">
            <w:r>
              <w:t>Post-conditions</w:t>
            </w:r>
          </w:p>
        </w:tc>
        <w:tc>
          <w:tcPr>
            <w:tcW w:w="7296" w:type="dxa"/>
          </w:tcPr>
          <w:p w14:paraId="6911E20A" w14:textId="77777777" w:rsidR="005E6CDD" w:rsidRDefault="005E6CDD" w:rsidP="00CC2E06">
            <w:r>
              <w:t>User adds product to cart or increases product’s quantity</w:t>
            </w:r>
          </w:p>
        </w:tc>
      </w:tr>
    </w:tbl>
    <w:p w14:paraId="61D735F9" w14:textId="77777777" w:rsidR="005E6CDD" w:rsidRDefault="005E6CDD" w:rsidP="005E6CDD">
      <w:pPr>
        <w:pStyle w:val="Heading2"/>
        <w:numPr>
          <w:ilvl w:val="0"/>
          <w:numId w:val="0"/>
        </w:numPr>
        <w:ind w:left="720" w:hanging="720"/>
      </w:pPr>
    </w:p>
    <w:p w14:paraId="183E7018" w14:textId="77777777" w:rsidR="005E6CDD" w:rsidRPr="00916E41" w:rsidRDefault="005E6CDD" w:rsidP="005E6CDD"/>
    <w:p w14:paraId="2E5F0C01" w14:textId="65B46F03" w:rsidR="005E6CDD" w:rsidRDefault="005E6CDD" w:rsidP="008F7777">
      <w:pPr>
        <w:pStyle w:val="Heading3"/>
        <w:numPr>
          <w:ilvl w:val="2"/>
          <w:numId w:val="22"/>
        </w:numPr>
      </w:pPr>
      <w:bookmarkStart w:id="45" w:name="_Toc57053978"/>
      <w:bookmarkStart w:id="46" w:name="_Toc58439705"/>
      <w:r>
        <w:t>Use-case: Payment</w:t>
      </w:r>
      <w:bookmarkEnd w:id="45"/>
      <w:bookmarkEnd w:id="46"/>
    </w:p>
    <w:tbl>
      <w:tblPr>
        <w:tblStyle w:val="TableGrid"/>
        <w:tblW w:w="0" w:type="auto"/>
        <w:tblLook w:val="04A0" w:firstRow="1" w:lastRow="0" w:firstColumn="1" w:lastColumn="0" w:noHBand="0" w:noVBand="1"/>
      </w:tblPr>
      <w:tblGrid>
        <w:gridCol w:w="2054"/>
        <w:gridCol w:w="7296"/>
      </w:tblGrid>
      <w:tr w:rsidR="005E6CDD" w14:paraId="602B535C" w14:textId="77777777" w:rsidTr="00CC2E06">
        <w:tc>
          <w:tcPr>
            <w:tcW w:w="2054" w:type="dxa"/>
          </w:tcPr>
          <w:p w14:paraId="0F5C608D" w14:textId="77777777" w:rsidR="005E6CDD" w:rsidRDefault="005E6CDD" w:rsidP="00CC2E06">
            <w:r>
              <w:t>Use case Name</w:t>
            </w:r>
          </w:p>
        </w:tc>
        <w:tc>
          <w:tcPr>
            <w:tcW w:w="7296" w:type="dxa"/>
          </w:tcPr>
          <w:p w14:paraId="65F0C10F" w14:textId="77777777" w:rsidR="005E6CDD" w:rsidRDefault="005E6CDD" w:rsidP="00CC2E06">
            <w:r>
              <w:t>Add a product to cart</w:t>
            </w:r>
          </w:p>
        </w:tc>
      </w:tr>
      <w:tr w:rsidR="005E6CDD" w14:paraId="3016A9CC" w14:textId="77777777" w:rsidTr="00CC2E06">
        <w:tc>
          <w:tcPr>
            <w:tcW w:w="2054" w:type="dxa"/>
          </w:tcPr>
          <w:p w14:paraId="7929D460" w14:textId="77777777" w:rsidR="005E6CDD" w:rsidRDefault="005E6CDD" w:rsidP="00CC2E06">
            <w:r>
              <w:t>Brief description</w:t>
            </w:r>
          </w:p>
        </w:tc>
        <w:tc>
          <w:tcPr>
            <w:tcW w:w="7296" w:type="dxa"/>
          </w:tcPr>
          <w:p w14:paraId="54C54C8D" w14:textId="77777777" w:rsidR="005E6CDD" w:rsidRDefault="005E6CDD" w:rsidP="00CC2E06">
            <w:r w:rsidRPr="00253488">
              <w:t xml:space="preserve">This use case describes how </w:t>
            </w:r>
            <w:r>
              <w:t>a user can do a payment</w:t>
            </w:r>
          </w:p>
        </w:tc>
      </w:tr>
      <w:tr w:rsidR="005E6CDD" w14:paraId="675901AD" w14:textId="77777777" w:rsidTr="00CC2E06">
        <w:tc>
          <w:tcPr>
            <w:tcW w:w="2054" w:type="dxa"/>
          </w:tcPr>
          <w:p w14:paraId="707CB226" w14:textId="77777777" w:rsidR="005E6CDD" w:rsidRDefault="005E6CDD" w:rsidP="00CC2E06">
            <w:r>
              <w:t>Actors</w:t>
            </w:r>
          </w:p>
        </w:tc>
        <w:tc>
          <w:tcPr>
            <w:tcW w:w="7296" w:type="dxa"/>
          </w:tcPr>
          <w:p w14:paraId="7ACB6119" w14:textId="77777777" w:rsidR="005E6CDD" w:rsidRDefault="005E6CDD" w:rsidP="00CC2E06">
            <w:r>
              <w:t xml:space="preserve">Signed in </w:t>
            </w:r>
            <w:proofErr w:type="spellStart"/>
            <w:r>
              <w:t>custormer</w:t>
            </w:r>
            <w:proofErr w:type="spellEnd"/>
          </w:p>
        </w:tc>
      </w:tr>
      <w:tr w:rsidR="005E6CDD" w:rsidRPr="00A12F12" w14:paraId="3714C903" w14:textId="77777777" w:rsidTr="00CC2E06">
        <w:tc>
          <w:tcPr>
            <w:tcW w:w="2054" w:type="dxa"/>
          </w:tcPr>
          <w:p w14:paraId="5CA244F4" w14:textId="77777777" w:rsidR="005E6CDD" w:rsidRDefault="005E6CDD" w:rsidP="00CC2E06">
            <w:r>
              <w:t>Basic Flow</w:t>
            </w:r>
          </w:p>
        </w:tc>
        <w:tc>
          <w:tcPr>
            <w:tcW w:w="7296" w:type="dxa"/>
          </w:tcPr>
          <w:p w14:paraId="583C2F30" w14:textId="77777777" w:rsidR="005E6CDD" w:rsidRDefault="005E6CDD" w:rsidP="008F7777">
            <w:pPr>
              <w:pStyle w:val="ListParagraph"/>
              <w:widowControl/>
              <w:numPr>
                <w:ilvl w:val="0"/>
                <w:numId w:val="31"/>
              </w:numPr>
              <w:spacing w:before="0" w:after="200" w:line="240" w:lineRule="auto"/>
              <w:jc w:val="left"/>
            </w:pPr>
            <w:r>
              <w:t>User goes to shopping cart</w:t>
            </w:r>
          </w:p>
          <w:p w14:paraId="17EB2985"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purchase button</w:t>
            </w:r>
          </w:p>
          <w:p w14:paraId="33A48811"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checkout button</w:t>
            </w:r>
          </w:p>
          <w:p w14:paraId="4A04C938"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choose payment methods</w:t>
            </w:r>
          </w:p>
          <w:p w14:paraId="34A84967" w14:textId="77777777" w:rsidR="005E6CDD" w:rsidRPr="00A12F12"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confirm button</w:t>
            </w:r>
          </w:p>
        </w:tc>
      </w:tr>
      <w:tr w:rsidR="005E6CDD" w:rsidRPr="003C1E22" w14:paraId="36F504D3" w14:textId="77777777" w:rsidTr="00CC2E06">
        <w:tc>
          <w:tcPr>
            <w:tcW w:w="2054" w:type="dxa"/>
          </w:tcPr>
          <w:p w14:paraId="337054B4" w14:textId="77777777" w:rsidR="005E6CDD" w:rsidRDefault="005E6CDD" w:rsidP="00CC2E06">
            <w:r>
              <w:t>Alternative Flows</w:t>
            </w:r>
          </w:p>
        </w:tc>
        <w:tc>
          <w:tcPr>
            <w:tcW w:w="7296" w:type="dxa"/>
          </w:tcPr>
          <w:p w14:paraId="776E4458" w14:textId="77777777" w:rsidR="005E6CDD" w:rsidRPr="00613915" w:rsidRDefault="005E6CDD" w:rsidP="00CC2E06">
            <w:pPr>
              <w:rPr>
                <w:b/>
              </w:rPr>
            </w:pPr>
            <w:r w:rsidRPr="00613915">
              <w:rPr>
                <w:b/>
              </w:rPr>
              <w:t>Alternative flow 1: User</w:t>
            </w:r>
            <w:r>
              <w:rPr>
                <w:b/>
              </w:rPr>
              <w:t>’s shopping cart is empty</w:t>
            </w:r>
          </w:p>
          <w:p w14:paraId="5C40E4B2" w14:textId="77777777" w:rsidR="005E6CDD" w:rsidRDefault="005E6CDD" w:rsidP="008F7777">
            <w:pPr>
              <w:pStyle w:val="ListParagraph"/>
              <w:widowControl/>
              <w:numPr>
                <w:ilvl w:val="0"/>
                <w:numId w:val="32"/>
              </w:numPr>
              <w:spacing w:before="0" w:after="0" w:line="240" w:lineRule="auto"/>
              <w:jc w:val="left"/>
            </w:pPr>
            <w:r>
              <w:t xml:space="preserve">From #2 of the basic flow, </w:t>
            </w:r>
            <w:proofErr w:type="spellStart"/>
            <w:r>
              <w:t>systerm</w:t>
            </w:r>
            <w:proofErr w:type="spellEnd"/>
            <w:r>
              <w:t xml:space="preserve"> display error message</w:t>
            </w:r>
          </w:p>
          <w:p w14:paraId="40925CE7" w14:textId="77777777" w:rsidR="005E6CDD" w:rsidRDefault="005E6CDD" w:rsidP="008F7777">
            <w:pPr>
              <w:pStyle w:val="ListParagraph"/>
              <w:widowControl/>
              <w:numPr>
                <w:ilvl w:val="0"/>
                <w:numId w:val="32"/>
              </w:numPr>
              <w:spacing w:before="0" w:after="0" w:line="240" w:lineRule="auto"/>
              <w:jc w:val="left"/>
            </w:pPr>
            <w:proofErr w:type="spellStart"/>
            <w:r>
              <w:t>Systerm</w:t>
            </w:r>
            <w:proofErr w:type="spellEnd"/>
            <w:r>
              <w:t xml:space="preserve"> goes to homepage</w:t>
            </w:r>
          </w:p>
          <w:p w14:paraId="4A02D465"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699B15A8" w14:textId="77777777" w:rsidR="005E6CDD" w:rsidRDefault="005E6CDD" w:rsidP="008F7777">
            <w:pPr>
              <w:pStyle w:val="ListParagraph"/>
              <w:widowControl/>
              <w:numPr>
                <w:ilvl w:val="0"/>
                <w:numId w:val="33"/>
              </w:numPr>
              <w:spacing w:before="0" w:after="200" w:line="276" w:lineRule="auto"/>
              <w:jc w:val="left"/>
            </w:pPr>
            <w:r>
              <w:t>From step #4 of basic flow, system display error message</w:t>
            </w:r>
          </w:p>
          <w:p w14:paraId="7D9ACE9B" w14:textId="77777777" w:rsidR="005E6CDD" w:rsidRPr="003C1E22" w:rsidRDefault="005E6CDD" w:rsidP="008F7777">
            <w:pPr>
              <w:pStyle w:val="ListParagraph"/>
              <w:widowControl/>
              <w:numPr>
                <w:ilvl w:val="0"/>
                <w:numId w:val="33"/>
              </w:numPr>
              <w:spacing w:before="0" w:after="200" w:line="276" w:lineRule="auto"/>
              <w:jc w:val="left"/>
            </w:pPr>
            <w:r>
              <w:lastRenderedPageBreak/>
              <w:t>Goes to #4</w:t>
            </w:r>
          </w:p>
        </w:tc>
      </w:tr>
      <w:tr w:rsidR="005E6CDD" w14:paraId="6D94E041" w14:textId="77777777" w:rsidTr="00CC2E06">
        <w:tc>
          <w:tcPr>
            <w:tcW w:w="2054" w:type="dxa"/>
          </w:tcPr>
          <w:p w14:paraId="70C6D782" w14:textId="77777777" w:rsidR="005E6CDD" w:rsidRDefault="005E6CDD" w:rsidP="00CC2E06">
            <w:r>
              <w:lastRenderedPageBreak/>
              <w:t>Pre-conditions</w:t>
            </w:r>
          </w:p>
        </w:tc>
        <w:tc>
          <w:tcPr>
            <w:tcW w:w="7296" w:type="dxa"/>
          </w:tcPr>
          <w:p w14:paraId="174693A9" w14:textId="77777777" w:rsidR="005E6CDD" w:rsidRDefault="005E6CDD" w:rsidP="00CC2E06">
            <w:r>
              <w:t>User goes to shopping cart</w:t>
            </w:r>
          </w:p>
          <w:p w14:paraId="099B7092" w14:textId="77777777" w:rsidR="005E6CDD" w:rsidRDefault="005E6CDD" w:rsidP="00CC2E06">
            <w:r>
              <w:t>User has already signed in</w:t>
            </w:r>
          </w:p>
          <w:p w14:paraId="2B3A5108" w14:textId="77777777" w:rsidR="005E6CDD" w:rsidRDefault="005E6CDD" w:rsidP="00CC2E06">
            <w:r>
              <w:t>User has already product in shopping cart</w:t>
            </w:r>
          </w:p>
          <w:p w14:paraId="77435806" w14:textId="77777777" w:rsidR="005E6CDD" w:rsidRDefault="005E6CDD" w:rsidP="00CC2E06"/>
        </w:tc>
      </w:tr>
      <w:tr w:rsidR="005E6CDD" w14:paraId="7D0ED873" w14:textId="77777777" w:rsidTr="00CC2E06">
        <w:tc>
          <w:tcPr>
            <w:tcW w:w="2054" w:type="dxa"/>
          </w:tcPr>
          <w:p w14:paraId="036C040B" w14:textId="77777777" w:rsidR="005E6CDD" w:rsidRDefault="005E6CDD" w:rsidP="00CC2E06">
            <w:r>
              <w:t>Post-conditions</w:t>
            </w:r>
          </w:p>
        </w:tc>
        <w:tc>
          <w:tcPr>
            <w:tcW w:w="7296" w:type="dxa"/>
          </w:tcPr>
          <w:p w14:paraId="61E3D929" w14:textId="77777777" w:rsidR="005E6CDD" w:rsidRDefault="005E6CDD" w:rsidP="00CC2E06">
            <w:r>
              <w:t>User successfully to pay for a purchase.</w:t>
            </w:r>
          </w:p>
        </w:tc>
      </w:tr>
    </w:tbl>
    <w:p w14:paraId="3D92BCD2" w14:textId="77777777" w:rsidR="005E6CDD" w:rsidRPr="00002CF1" w:rsidRDefault="005E6CDD" w:rsidP="005E6CDD"/>
    <w:p w14:paraId="4162A6AC" w14:textId="77777777" w:rsidR="005E6CDD" w:rsidRPr="00002CF1" w:rsidRDefault="005E6CDD" w:rsidP="005E6CDD"/>
    <w:p w14:paraId="00A0DAEC" w14:textId="1B8EAA7F" w:rsidR="005E6CDD" w:rsidRDefault="005E6CDD" w:rsidP="008F7777">
      <w:pPr>
        <w:pStyle w:val="Heading3"/>
        <w:numPr>
          <w:ilvl w:val="2"/>
          <w:numId w:val="22"/>
        </w:numPr>
      </w:pPr>
      <w:bookmarkStart w:id="47" w:name="_Toc57053979"/>
      <w:bookmarkStart w:id="48" w:name="_Toc58439706"/>
      <w:r>
        <w:t>Use-case: Payment on delivery</w:t>
      </w:r>
      <w:bookmarkEnd w:id="47"/>
      <w:bookmarkEnd w:id="48"/>
    </w:p>
    <w:tbl>
      <w:tblPr>
        <w:tblStyle w:val="TableGrid"/>
        <w:tblW w:w="0" w:type="auto"/>
        <w:tblLook w:val="04A0" w:firstRow="1" w:lastRow="0" w:firstColumn="1" w:lastColumn="0" w:noHBand="0" w:noVBand="1"/>
      </w:tblPr>
      <w:tblGrid>
        <w:gridCol w:w="2054"/>
        <w:gridCol w:w="7296"/>
      </w:tblGrid>
      <w:tr w:rsidR="005E6CDD" w14:paraId="0FB6A22C" w14:textId="77777777" w:rsidTr="00CC2E06">
        <w:tc>
          <w:tcPr>
            <w:tcW w:w="2054" w:type="dxa"/>
          </w:tcPr>
          <w:p w14:paraId="35FB3952" w14:textId="77777777" w:rsidR="005E6CDD" w:rsidRDefault="005E6CDD" w:rsidP="00CC2E06">
            <w:r>
              <w:t>Use case Name</w:t>
            </w:r>
          </w:p>
        </w:tc>
        <w:tc>
          <w:tcPr>
            <w:tcW w:w="7296" w:type="dxa"/>
          </w:tcPr>
          <w:p w14:paraId="01D2D15E" w14:textId="77777777" w:rsidR="005E6CDD" w:rsidRDefault="005E6CDD" w:rsidP="00CC2E06">
            <w:r>
              <w:t>Payment on delivery</w:t>
            </w:r>
          </w:p>
        </w:tc>
      </w:tr>
      <w:tr w:rsidR="005E6CDD" w14:paraId="685CBDBD" w14:textId="77777777" w:rsidTr="00CC2E06">
        <w:tc>
          <w:tcPr>
            <w:tcW w:w="2054" w:type="dxa"/>
          </w:tcPr>
          <w:p w14:paraId="6C782D1A" w14:textId="77777777" w:rsidR="005E6CDD" w:rsidRDefault="005E6CDD" w:rsidP="00CC2E06">
            <w:r>
              <w:t>Brief description</w:t>
            </w:r>
          </w:p>
        </w:tc>
        <w:tc>
          <w:tcPr>
            <w:tcW w:w="7296" w:type="dxa"/>
          </w:tcPr>
          <w:p w14:paraId="59673B59" w14:textId="77777777" w:rsidR="005E6CDD" w:rsidRDefault="005E6CDD" w:rsidP="00CC2E06">
            <w:pPr>
              <w:tabs>
                <w:tab w:val="left" w:pos="5184"/>
              </w:tabs>
            </w:pPr>
            <w:r w:rsidRPr="00253488">
              <w:t xml:space="preserve">This use case describes how </w:t>
            </w:r>
            <w:r>
              <w:t>a user can choose payment method is pay when receive product</w:t>
            </w:r>
          </w:p>
        </w:tc>
      </w:tr>
      <w:tr w:rsidR="005E6CDD" w14:paraId="3F3A8A30" w14:textId="77777777" w:rsidTr="00CC2E06">
        <w:tc>
          <w:tcPr>
            <w:tcW w:w="2054" w:type="dxa"/>
          </w:tcPr>
          <w:p w14:paraId="48E7F7E4" w14:textId="77777777" w:rsidR="005E6CDD" w:rsidRDefault="005E6CDD" w:rsidP="00CC2E06">
            <w:r>
              <w:t>Actors</w:t>
            </w:r>
          </w:p>
        </w:tc>
        <w:tc>
          <w:tcPr>
            <w:tcW w:w="7296" w:type="dxa"/>
          </w:tcPr>
          <w:p w14:paraId="061DC5D1" w14:textId="77777777" w:rsidR="005E6CDD" w:rsidRDefault="005E6CDD" w:rsidP="00CC2E06">
            <w:r>
              <w:t xml:space="preserve">Signed in </w:t>
            </w:r>
            <w:proofErr w:type="spellStart"/>
            <w:r>
              <w:t>custormer</w:t>
            </w:r>
            <w:proofErr w:type="spellEnd"/>
          </w:p>
        </w:tc>
      </w:tr>
      <w:tr w:rsidR="005E6CDD" w:rsidRPr="00A12F12" w14:paraId="05AD3265" w14:textId="77777777" w:rsidTr="00CC2E06">
        <w:tc>
          <w:tcPr>
            <w:tcW w:w="2054" w:type="dxa"/>
          </w:tcPr>
          <w:p w14:paraId="43D4342C" w14:textId="77777777" w:rsidR="005E6CDD" w:rsidRDefault="005E6CDD" w:rsidP="00CC2E06">
            <w:r>
              <w:t>Basic Flow</w:t>
            </w:r>
          </w:p>
        </w:tc>
        <w:tc>
          <w:tcPr>
            <w:tcW w:w="7296" w:type="dxa"/>
          </w:tcPr>
          <w:p w14:paraId="3EE24291" w14:textId="77777777" w:rsidR="005E6CDD" w:rsidRDefault="005E6CDD" w:rsidP="008F7777">
            <w:pPr>
              <w:pStyle w:val="ListParagraph"/>
              <w:widowControl/>
              <w:numPr>
                <w:ilvl w:val="0"/>
                <w:numId w:val="34"/>
              </w:numPr>
              <w:spacing w:before="0" w:after="200" w:line="240" w:lineRule="auto"/>
              <w:jc w:val="left"/>
            </w:pPr>
            <w:r>
              <w:t>User goes to shopping cart</w:t>
            </w:r>
          </w:p>
          <w:p w14:paraId="09209291" w14:textId="77777777" w:rsidR="005E6CDD"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purchase button</w:t>
            </w:r>
          </w:p>
          <w:p w14:paraId="41A368A4" w14:textId="77777777" w:rsidR="005E6CDD"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checkout button</w:t>
            </w:r>
          </w:p>
          <w:p w14:paraId="34F23C9C" w14:textId="77777777" w:rsidR="005E6CDD" w:rsidRPr="00803B3E" w:rsidRDefault="005E6CDD" w:rsidP="008F7777">
            <w:pPr>
              <w:pStyle w:val="ListParagraph"/>
              <w:widowControl/>
              <w:numPr>
                <w:ilvl w:val="0"/>
                <w:numId w:val="34"/>
              </w:numPr>
              <w:spacing w:before="0" w:after="200" w:line="240" w:lineRule="auto"/>
              <w:jc w:val="left"/>
            </w:pPr>
            <w:proofErr w:type="gramStart"/>
            <w:r>
              <w:t>User</w:t>
            </w:r>
            <w:proofErr w:type="gramEnd"/>
            <w:r>
              <w:t xml:space="preserve"> choose payment on delivery</w:t>
            </w:r>
          </w:p>
          <w:p w14:paraId="4C0C0F21" w14:textId="77777777" w:rsidR="005E6CDD" w:rsidRPr="00A12F12"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confirm button</w:t>
            </w:r>
          </w:p>
        </w:tc>
      </w:tr>
      <w:tr w:rsidR="005E6CDD" w:rsidRPr="003C1E22" w14:paraId="647C052F" w14:textId="77777777" w:rsidTr="00CC2E06">
        <w:tc>
          <w:tcPr>
            <w:tcW w:w="2054" w:type="dxa"/>
          </w:tcPr>
          <w:p w14:paraId="6072F227" w14:textId="77777777" w:rsidR="005E6CDD" w:rsidRDefault="005E6CDD" w:rsidP="00CC2E06">
            <w:r>
              <w:t>Alternative Flows</w:t>
            </w:r>
          </w:p>
        </w:tc>
        <w:tc>
          <w:tcPr>
            <w:tcW w:w="7296" w:type="dxa"/>
          </w:tcPr>
          <w:p w14:paraId="34C0BB7A" w14:textId="77777777" w:rsidR="005E6CDD" w:rsidRPr="00613915" w:rsidRDefault="005E6CDD" w:rsidP="00CC2E06">
            <w:pPr>
              <w:rPr>
                <w:b/>
              </w:rPr>
            </w:pPr>
            <w:r w:rsidRPr="00613915">
              <w:rPr>
                <w:b/>
              </w:rPr>
              <w:t>Alternative flow 1: User</w:t>
            </w:r>
            <w:r>
              <w:rPr>
                <w:b/>
              </w:rPr>
              <w:t>’s shopping cart is empty</w:t>
            </w:r>
          </w:p>
          <w:p w14:paraId="60E51414" w14:textId="77777777" w:rsidR="005E6CDD" w:rsidRPr="00D53554" w:rsidRDefault="005E6CDD" w:rsidP="008F7777">
            <w:pPr>
              <w:pStyle w:val="ListParagraph"/>
              <w:widowControl/>
              <w:numPr>
                <w:ilvl w:val="0"/>
                <w:numId w:val="45"/>
              </w:numPr>
              <w:spacing w:before="0" w:after="200" w:line="240" w:lineRule="auto"/>
              <w:jc w:val="left"/>
            </w:pPr>
            <w:r w:rsidRPr="00D53554">
              <w:t xml:space="preserve">From #2 of the basic flow, </w:t>
            </w:r>
            <w:proofErr w:type="spellStart"/>
            <w:r w:rsidRPr="00D53554">
              <w:t>systerm</w:t>
            </w:r>
            <w:proofErr w:type="spellEnd"/>
            <w:r w:rsidRPr="00D53554">
              <w:t xml:space="preserve"> display error message</w:t>
            </w:r>
          </w:p>
          <w:p w14:paraId="4F403E86" w14:textId="77777777" w:rsidR="005E6CDD" w:rsidRPr="00D53554" w:rsidRDefault="005E6CDD" w:rsidP="008F7777">
            <w:pPr>
              <w:pStyle w:val="ListParagraph"/>
              <w:widowControl/>
              <w:numPr>
                <w:ilvl w:val="0"/>
                <w:numId w:val="45"/>
              </w:numPr>
              <w:spacing w:before="0" w:after="200" w:line="240" w:lineRule="auto"/>
              <w:jc w:val="left"/>
            </w:pPr>
            <w:proofErr w:type="spellStart"/>
            <w:r w:rsidRPr="00D53554">
              <w:t>Systerm</w:t>
            </w:r>
            <w:proofErr w:type="spellEnd"/>
            <w:r w:rsidRPr="00D53554">
              <w:t xml:space="preserve"> goes to homepage</w:t>
            </w:r>
          </w:p>
          <w:p w14:paraId="6EAB6CCC"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4179D14F" w14:textId="77777777" w:rsidR="005E6CDD" w:rsidRPr="00D53554" w:rsidRDefault="005E6CDD" w:rsidP="008F7777">
            <w:pPr>
              <w:pStyle w:val="ListParagraph"/>
              <w:widowControl/>
              <w:numPr>
                <w:ilvl w:val="0"/>
                <w:numId w:val="44"/>
              </w:numPr>
              <w:spacing w:before="0" w:after="200" w:line="276" w:lineRule="auto"/>
              <w:jc w:val="left"/>
            </w:pPr>
            <w:r w:rsidRPr="00D53554">
              <w:t>From step #4 of basic flow, system display error message</w:t>
            </w:r>
          </w:p>
          <w:p w14:paraId="795F9FA2" w14:textId="77777777" w:rsidR="005E6CDD" w:rsidRPr="00D53554" w:rsidRDefault="005E6CDD" w:rsidP="008F7777">
            <w:pPr>
              <w:pStyle w:val="ListParagraph"/>
              <w:widowControl/>
              <w:numPr>
                <w:ilvl w:val="0"/>
                <w:numId w:val="44"/>
              </w:numPr>
              <w:spacing w:before="0" w:after="200" w:line="276" w:lineRule="auto"/>
              <w:jc w:val="left"/>
            </w:pPr>
            <w:r w:rsidRPr="00D53554">
              <w:t>Goes to #4 and choose other payment methods</w:t>
            </w:r>
          </w:p>
        </w:tc>
      </w:tr>
      <w:tr w:rsidR="005E6CDD" w14:paraId="75E91F63" w14:textId="77777777" w:rsidTr="00CC2E06">
        <w:tc>
          <w:tcPr>
            <w:tcW w:w="2054" w:type="dxa"/>
          </w:tcPr>
          <w:p w14:paraId="04DFB551" w14:textId="77777777" w:rsidR="005E6CDD" w:rsidRDefault="005E6CDD" w:rsidP="00CC2E06">
            <w:r>
              <w:t>Pre-conditions</w:t>
            </w:r>
          </w:p>
        </w:tc>
        <w:tc>
          <w:tcPr>
            <w:tcW w:w="7296" w:type="dxa"/>
          </w:tcPr>
          <w:p w14:paraId="153BA4B8" w14:textId="77777777" w:rsidR="005E6CDD" w:rsidRDefault="005E6CDD" w:rsidP="00CC2E06">
            <w:r>
              <w:t>User goes to shopping cart</w:t>
            </w:r>
          </w:p>
          <w:p w14:paraId="2C2AD47A" w14:textId="77777777" w:rsidR="005E6CDD" w:rsidRDefault="005E6CDD" w:rsidP="00CC2E06">
            <w:r>
              <w:t>User has already signed in</w:t>
            </w:r>
          </w:p>
          <w:p w14:paraId="0226178D" w14:textId="77777777" w:rsidR="005E6CDD" w:rsidRDefault="005E6CDD" w:rsidP="00CC2E06">
            <w:r>
              <w:t>User has already product in shopping cart</w:t>
            </w:r>
          </w:p>
          <w:p w14:paraId="0A623DCA" w14:textId="77777777" w:rsidR="005E6CDD" w:rsidRDefault="005E6CDD" w:rsidP="00CC2E06"/>
        </w:tc>
      </w:tr>
      <w:tr w:rsidR="005E6CDD" w14:paraId="42594931" w14:textId="77777777" w:rsidTr="00CC2E06">
        <w:tc>
          <w:tcPr>
            <w:tcW w:w="2054" w:type="dxa"/>
          </w:tcPr>
          <w:p w14:paraId="0B6601DC" w14:textId="77777777" w:rsidR="005E6CDD" w:rsidRDefault="005E6CDD" w:rsidP="00CC2E06">
            <w:r>
              <w:t>Post-conditions</w:t>
            </w:r>
          </w:p>
        </w:tc>
        <w:tc>
          <w:tcPr>
            <w:tcW w:w="7296" w:type="dxa"/>
          </w:tcPr>
          <w:p w14:paraId="636204A6" w14:textId="77777777" w:rsidR="005E6CDD" w:rsidRDefault="005E6CDD" w:rsidP="00CC2E06">
            <w:r>
              <w:t>User successfully to pay for a purchase.</w:t>
            </w:r>
          </w:p>
        </w:tc>
      </w:tr>
    </w:tbl>
    <w:p w14:paraId="7659C46C" w14:textId="77777777" w:rsidR="005E6CDD" w:rsidRPr="00803B3E" w:rsidRDefault="005E6CDD" w:rsidP="005E6CDD"/>
    <w:p w14:paraId="6CD16B74" w14:textId="3C066E27" w:rsidR="005E6CDD" w:rsidRDefault="005E6CDD" w:rsidP="008F7777">
      <w:pPr>
        <w:pStyle w:val="Heading3"/>
        <w:numPr>
          <w:ilvl w:val="2"/>
          <w:numId w:val="22"/>
        </w:numPr>
      </w:pPr>
      <w:bookmarkStart w:id="49" w:name="_Toc57053980"/>
      <w:bookmarkStart w:id="50" w:name="_Toc58439707"/>
      <w:r>
        <w:lastRenderedPageBreak/>
        <w:t>Use-case: Payment online</w:t>
      </w:r>
      <w:bookmarkEnd w:id="49"/>
      <w:bookmarkEnd w:id="50"/>
    </w:p>
    <w:tbl>
      <w:tblPr>
        <w:tblStyle w:val="TableGrid"/>
        <w:tblW w:w="0" w:type="auto"/>
        <w:tblLook w:val="04A0" w:firstRow="1" w:lastRow="0" w:firstColumn="1" w:lastColumn="0" w:noHBand="0" w:noVBand="1"/>
      </w:tblPr>
      <w:tblGrid>
        <w:gridCol w:w="2054"/>
        <w:gridCol w:w="7296"/>
      </w:tblGrid>
      <w:tr w:rsidR="005E6CDD" w14:paraId="7EB8E622" w14:textId="77777777" w:rsidTr="00CC2E06">
        <w:tc>
          <w:tcPr>
            <w:tcW w:w="2054" w:type="dxa"/>
          </w:tcPr>
          <w:p w14:paraId="391423AC" w14:textId="77777777" w:rsidR="005E6CDD" w:rsidRDefault="005E6CDD" w:rsidP="00CC2E06">
            <w:r>
              <w:t>Use case Name</w:t>
            </w:r>
          </w:p>
        </w:tc>
        <w:tc>
          <w:tcPr>
            <w:tcW w:w="7296" w:type="dxa"/>
          </w:tcPr>
          <w:p w14:paraId="54A951ED" w14:textId="77777777" w:rsidR="005E6CDD" w:rsidRDefault="005E6CDD" w:rsidP="00CC2E06">
            <w:r>
              <w:t>Payment online</w:t>
            </w:r>
          </w:p>
        </w:tc>
      </w:tr>
      <w:tr w:rsidR="005E6CDD" w14:paraId="5F5D4BC3" w14:textId="77777777" w:rsidTr="00CC2E06">
        <w:tc>
          <w:tcPr>
            <w:tcW w:w="2054" w:type="dxa"/>
          </w:tcPr>
          <w:p w14:paraId="16619BEB" w14:textId="77777777" w:rsidR="005E6CDD" w:rsidRDefault="005E6CDD" w:rsidP="00CC2E06">
            <w:r>
              <w:t>Brief description</w:t>
            </w:r>
          </w:p>
        </w:tc>
        <w:tc>
          <w:tcPr>
            <w:tcW w:w="7296" w:type="dxa"/>
          </w:tcPr>
          <w:p w14:paraId="39A739B3" w14:textId="77777777" w:rsidR="005E6CDD" w:rsidRDefault="005E6CDD" w:rsidP="00CC2E06">
            <w:pPr>
              <w:tabs>
                <w:tab w:val="left" w:pos="5184"/>
              </w:tabs>
            </w:pPr>
            <w:r w:rsidRPr="00253488">
              <w:t xml:space="preserve">This use case describes how </w:t>
            </w:r>
            <w:r>
              <w:t>a user can choose payment method is pay when receive product</w:t>
            </w:r>
          </w:p>
        </w:tc>
      </w:tr>
      <w:tr w:rsidR="005E6CDD" w14:paraId="6C7F291E" w14:textId="77777777" w:rsidTr="00CC2E06">
        <w:tc>
          <w:tcPr>
            <w:tcW w:w="2054" w:type="dxa"/>
          </w:tcPr>
          <w:p w14:paraId="19305979" w14:textId="77777777" w:rsidR="005E6CDD" w:rsidRDefault="005E6CDD" w:rsidP="00CC2E06">
            <w:r>
              <w:t>Actors</w:t>
            </w:r>
          </w:p>
        </w:tc>
        <w:tc>
          <w:tcPr>
            <w:tcW w:w="7296" w:type="dxa"/>
          </w:tcPr>
          <w:p w14:paraId="6EE5446E" w14:textId="77777777" w:rsidR="005E6CDD" w:rsidRDefault="005E6CDD" w:rsidP="00CC2E06">
            <w:r>
              <w:t xml:space="preserve">Signed in </w:t>
            </w:r>
            <w:proofErr w:type="spellStart"/>
            <w:r>
              <w:t>custormer</w:t>
            </w:r>
            <w:proofErr w:type="spellEnd"/>
          </w:p>
        </w:tc>
      </w:tr>
      <w:tr w:rsidR="005E6CDD" w:rsidRPr="00A12F12" w14:paraId="02FB5AE3" w14:textId="77777777" w:rsidTr="00CC2E06">
        <w:tc>
          <w:tcPr>
            <w:tcW w:w="2054" w:type="dxa"/>
          </w:tcPr>
          <w:p w14:paraId="65595929" w14:textId="77777777" w:rsidR="005E6CDD" w:rsidRDefault="005E6CDD" w:rsidP="00CC2E06">
            <w:r>
              <w:t>Basic Flow</w:t>
            </w:r>
          </w:p>
        </w:tc>
        <w:tc>
          <w:tcPr>
            <w:tcW w:w="7296" w:type="dxa"/>
          </w:tcPr>
          <w:p w14:paraId="2FBE5E13" w14:textId="77777777" w:rsidR="005E6CDD" w:rsidRDefault="005E6CDD" w:rsidP="008F7777">
            <w:pPr>
              <w:pStyle w:val="ListParagraph"/>
              <w:widowControl/>
              <w:numPr>
                <w:ilvl w:val="0"/>
                <w:numId w:val="36"/>
              </w:numPr>
              <w:spacing w:before="0" w:after="200" w:line="240" w:lineRule="auto"/>
              <w:jc w:val="left"/>
            </w:pPr>
            <w:r>
              <w:t>User goes to shopping cart</w:t>
            </w:r>
          </w:p>
          <w:p w14:paraId="352BD31F" w14:textId="77777777" w:rsidR="005E6CDD"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purchase button</w:t>
            </w:r>
          </w:p>
          <w:p w14:paraId="6D4F2C64" w14:textId="77777777" w:rsidR="005E6CDD"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checkout button</w:t>
            </w:r>
          </w:p>
          <w:p w14:paraId="1166FA42" w14:textId="77777777" w:rsidR="005E6CDD" w:rsidRPr="00803B3E" w:rsidRDefault="005E6CDD" w:rsidP="008F7777">
            <w:pPr>
              <w:pStyle w:val="ListParagraph"/>
              <w:widowControl/>
              <w:numPr>
                <w:ilvl w:val="0"/>
                <w:numId w:val="36"/>
              </w:numPr>
              <w:spacing w:before="0" w:after="200" w:line="240" w:lineRule="auto"/>
              <w:jc w:val="left"/>
            </w:pPr>
            <w:proofErr w:type="gramStart"/>
            <w:r>
              <w:t>User</w:t>
            </w:r>
            <w:proofErr w:type="gramEnd"/>
            <w:r>
              <w:t xml:space="preserve"> choose payment online</w:t>
            </w:r>
          </w:p>
          <w:p w14:paraId="369B6841" w14:textId="77777777" w:rsidR="005E6CDD" w:rsidRPr="00A12F12"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confirm button</w:t>
            </w:r>
          </w:p>
        </w:tc>
      </w:tr>
      <w:tr w:rsidR="005E6CDD" w:rsidRPr="003C1E22" w14:paraId="774238A7" w14:textId="77777777" w:rsidTr="00CC2E06">
        <w:tc>
          <w:tcPr>
            <w:tcW w:w="2054" w:type="dxa"/>
          </w:tcPr>
          <w:p w14:paraId="7FDA5EB3" w14:textId="77777777" w:rsidR="005E6CDD" w:rsidRDefault="005E6CDD" w:rsidP="00CC2E06">
            <w:r>
              <w:t>Alternative Flows</w:t>
            </w:r>
          </w:p>
        </w:tc>
        <w:tc>
          <w:tcPr>
            <w:tcW w:w="7296" w:type="dxa"/>
          </w:tcPr>
          <w:p w14:paraId="776FE79F" w14:textId="77777777" w:rsidR="005E6CDD" w:rsidRPr="00613915" w:rsidRDefault="005E6CDD" w:rsidP="00CC2E06">
            <w:pPr>
              <w:rPr>
                <w:b/>
              </w:rPr>
            </w:pPr>
            <w:r w:rsidRPr="00613915">
              <w:rPr>
                <w:b/>
              </w:rPr>
              <w:t>Alternative flow 1: User</w:t>
            </w:r>
            <w:r>
              <w:rPr>
                <w:b/>
              </w:rPr>
              <w:t>’s shopping cart is empty</w:t>
            </w:r>
          </w:p>
          <w:p w14:paraId="1B15B394" w14:textId="77777777" w:rsidR="005E6CDD" w:rsidRDefault="005E6CDD" w:rsidP="008F7777">
            <w:pPr>
              <w:pStyle w:val="ListParagraph"/>
              <w:widowControl/>
              <w:numPr>
                <w:ilvl w:val="0"/>
                <w:numId w:val="37"/>
              </w:numPr>
              <w:spacing w:before="0" w:after="0" w:line="240" w:lineRule="auto"/>
              <w:jc w:val="left"/>
            </w:pPr>
            <w:r>
              <w:t xml:space="preserve">From #2 of the basic flow, </w:t>
            </w:r>
            <w:proofErr w:type="spellStart"/>
            <w:r>
              <w:t>systerm</w:t>
            </w:r>
            <w:proofErr w:type="spellEnd"/>
            <w:r>
              <w:t xml:space="preserve"> display error message</w:t>
            </w:r>
          </w:p>
          <w:p w14:paraId="2A96EF23" w14:textId="77777777" w:rsidR="005E6CDD" w:rsidRDefault="005E6CDD" w:rsidP="008F7777">
            <w:pPr>
              <w:pStyle w:val="ListParagraph"/>
              <w:widowControl/>
              <w:numPr>
                <w:ilvl w:val="0"/>
                <w:numId w:val="37"/>
              </w:numPr>
              <w:spacing w:before="0" w:after="0" w:line="240" w:lineRule="auto"/>
              <w:jc w:val="left"/>
            </w:pPr>
            <w:proofErr w:type="spellStart"/>
            <w:r>
              <w:t>Systerm</w:t>
            </w:r>
            <w:proofErr w:type="spellEnd"/>
            <w:r>
              <w:t xml:space="preserve"> goes to homepage</w:t>
            </w:r>
          </w:p>
          <w:p w14:paraId="7B60D84B"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4D56B97E" w14:textId="77777777" w:rsidR="005E6CDD" w:rsidRDefault="005E6CDD" w:rsidP="008F7777">
            <w:pPr>
              <w:pStyle w:val="ListParagraph"/>
              <w:widowControl/>
              <w:numPr>
                <w:ilvl w:val="0"/>
                <w:numId w:val="38"/>
              </w:numPr>
              <w:spacing w:before="0" w:after="200" w:line="276" w:lineRule="auto"/>
              <w:jc w:val="left"/>
            </w:pPr>
            <w:r>
              <w:t>From step #4 of basic flow, system display error message</w:t>
            </w:r>
          </w:p>
          <w:p w14:paraId="1317078B" w14:textId="77777777" w:rsidR="005E6CDD" w:rsidRDefault="005E6CDD" w:rsidP="008F7777">
            <w:pPr>
              <w:pStyle w:val="ListParagraph"/>
              <w:widowControl/>
              <w:numPr>
                <w:ilvl w:val="0"/>
                <w:numId w:val="38"/>
              </w:numPr>
              <w:spacing w:before="0" w:after="200" w:line="276" w:lineRule="auto"/>
              <w:jc w:val="left"/>
            </w:pPr>
            <w:r>
              <w:t>Goes to #4 and choose other payment methods</w:t>
            </w:r>
          </w:p>
          <w:p w14:paraId="75892121" w14:textId="77777777" w:rsidR="005E6CDD" w:rsidRDefault="005E6CDD" w:rsidP="00CC2E06">
            <w:pPr>
              <w:rPr>
                <w:b/>
              </w:rPr>
            </w:pPr>
            <w:r w:rsidRPr="00613915">
              <w:rPr>
                <w:b/>
              </w:rPr>
              <w:t xml:space="preserve">Alternative flow </w:t>
            </w:r>
            <w:r>
              <w:rPr>
                <w:b/>
              </w:rPr>
              <w:t>3</w:t>
            </w:r>
            <w:r w:rsidRPr="00613915">
              <w:rPr>
                <w:b/>
              </w:rPr>
              <w:t xml:space="preserve">: </w:t>
            </w:r>
            <w:r>
              <w:rPr>
                <w:b/>
              </w:rPr>
              <w:t>Credit card not available</w:t>
            </w:r>
          </w:p>
          <w:p w14:paraId="28C8F3B0" w14:textId="77777777" w:rsidR="005E6CDD" w:rsidRDefault="005E6CDD" w:rsidP="008F7777">
            <w:pPr>
              <w:pStyle w:val="ListParagraph"/>
              <w:widowControl/>
              <w:numPr>
                <w:ilvl w:val="0"/>
                <w:numId w:val="35"/>
              </w:numPr>
              <w:spacing w:before="0" w:after="200" w:line="276" w:lineRule="auto"/>
              <w:jc w:val="left"/>
            </w:pPr>
            <w:r>
              <w:t xml:space="preserve">From step #4 of basic flow, </w:t>
            </w:r>
            <w:proofErr w:type="spellStart"/>
            <w:r>
              <w:t>systerm</w:t>
            </w:r>
            <w:proofErr w:type="spellEnd"/>
            <w:r>
              <w:t xml:space="preserve"> display error message</w:t>
            </w:r>
          </w:p>
          <w:p w14:paraId="403974CA" w14:textId="77777777" w:rsidR="005E6CDD" w:rsidRPr="0061422B" w:rsidRDefault="005E6CDD" w:rsidP="008F7777">
            <w:pPr>
              <w:pStyle w:val="ListParagraph"/>
              <w:widowControl/>
              <w:numPr>
                <w:ilvl w:val="0"/>
                <w:numId w:val="35"/>
              </w:numPr>
              <w:spacing w:before="0" w:after="200" w:line="276" w:lineRule="auto"/>
              <w:jc w:val="left"/>
            </w:pPr>
            <w:r>
              <w:t>Goes to #4 and re-enter.</w:t>
            </w:r>
          </w:p>
        </w:tc>
      </w:tr>
      <w:tr w:rsidR="005E6CDD" w14:paraId="3CB9EA67" w14:textId="77777777" w:rsidTr="00CC2E06">
        <w:tc>
          <w:tcPr>
            <w:tcW w:w="2054" w:type="dxa"/>
          </w:tcPr>
          <w:p w14:paraId="4284659D" w14:textId="77777777" w:rsidR="005E6CDD" w:rsidRDefault="005E6CDD" w:rsidP="00CC2E06">
            <w:r>
              <w:t>Pre-conditions</w:t>
            </w:r>
          </w:p>
        </w:tc>
        <w:tc>
          <w:tcPr>
            <w:tcW w:w="7296" w:type="dxa"/>
          </w:tcPr>
          <w:p w14:paraId="6C3B171E" w14:textId="77777777" w:rsidR="005E6CDD" w:rsidRDefault="005E6CDD" w:rsidP="00CC2E06">
            <w:r>
              <w:t>User goes to shopping cart</w:t>
            </w:r>
          </w:p>
          <w:p w14:paraId="31F2C6FF" w14:textId="77777777" w:rsidR="005E6CDD" w:rsidRDefault="005E6CDD" w:rsidP="00CC2E06">
            <w:r>
              <w:t>User has already signed in</w:t>
            </w:r>
          </w:p>
          <w:p w14:paraId="49C8EA18" w14:textId="77777777" w:rsidR="005E6CDD" w:rsidRDefault="005E6CDD" w:rsidP="00CC2E06">
            <w:r>
              <w:t>User has already product in shopping cart</w:t>
            </w:r>
          </w:p>
          <w:p w14:paraId="3BC9832B" w14:textId="77777777" w:rsidR="005E6CDD" w:rsidRDefault="005E6CDD" w:rsidP="00CC2E06"/>
        </w:tc>
      </w:tr>
      <w:tr w:rsidR="005E6CDD" w14:paraId="4B960D66" w14:textId="77777777" w:rsidTr="00CC2E06">
        <w:tc>
          <w:tcPr>
            <w:tcW w:w="2054" w:type="dxa"/>
          </w:tcPr>
          <w:p w14:paraId="43624CD5" w14:textId="77777777" w:rsidR="005E6CDD" w:rsidRDefault="005E6CDD" w:rsidP="00CC2E06">
            <w:r>
              <w:t>Post-conditions</w:t>
            </w:r>
          </w:p>
        </w:tc>
        <w:tc>
          <w:tcPr>
            <w:tcW w:w="7296" w:type="dxa"/>
          </w:tcPr>
          <w:p w14:paraId="2D2A51EF" w14:textId="77777777" w:rsidR="005E6CDD" w:rsidRDefault="005E6CDD" w:rsidP="00CC2E06">
            <w:r>
              <w:t>User successfully to pay for a purchase.</w:t>
            </w:r>
          </w:p>
        </w:tc>
      </w:tr>
    </w:tbl>
    <w:p w14:paraId="568CD825" w14:textId="77777777" w:rsidR="005E6CDD" w:rsidRPr="0061422B" w:rsidRDefault="005E6CDD" w:rsidP="005E6CDD"/>
    <w:p w14:paraId="744CF854" w14:textId="427102F2" w:rsidR="005E6CDD" w:rsidRDefault="005E6CDD" w:rsidP="008F7777">
      <w:pPr>
        <w:pStyle w:val="Heading3"/>
        <w:numPr>
          <w:ilvl w:val="2"/>
          <w:numId w:val="22"/>
        </w:numPr>
      </w:pPr>
      <w:bookmarkStart w:id="51" w:name="_Toc57053981"/>
      <w:bookmarkStart w:id="52" w:name="_Toc58439708"/>
      <w:r>
        <w:t>Use-case: Add new product</w:t>
      </w:r>
      <w:bookmarkEnd w:id="51"/>
      <w:bookmarkEnd w:id="52"/>
    </w:p>
    <w:p w14:paraId="47DF9624" w14:textId="77777777" w:rsidR="005E6CDD" w:rsidRPr="00916E41" w:rsidRDefault="005E6CDD" w:rsidP="005E6CDD"/>
    <w:p w14:paraId="678FC502" w14:textId="77777777" w:rsidR="005E6CDD" w:rsidRPr="00916E41" w:rsidRDefault="005E6CDD" w:rsidP="005E6CDD"/>
    <w:tbl>
      <w:tblPr>
        <w:tblStyle w:val="TableGrid"/>
        <w:tblW w:w="0" w:type="auto"/>
        <w:tblLook w:val="04A0" w:firstRow="1" w:lastRow="0" w:firstColumn="1" w:lastColumn="0" w:noHBand="0" w:noVBand="1"/>
      </w:tblPr>
      <w:tblGrid>
        <w:gridCol w:w="2054"/>
        <w:gridCol w:w="7296"/>
      </w:tblGrid>
      <w:tr w:rsidR="005E6CDD" w14:paraId="45765A17" w14:textId="77777777" w:rsidTr="00CC2E06">
        <w:tc>
          <w:tcPr>
            <w:tcW w:w="2054" w:type="dxa"/>
          </w:tcPr>
          <w:p w14:paraId="1185C714" w14:textId="77777777" w:rsidR="005E6CDD" w:rsidRDefault="005E6CDD" w:rsidP="00CC2E06">
            <w:r>
              <w:t>Use case Name</w:t>
            </w:r>
          </w:p>
        </w:tc>
        <w:tc>
          <w:tcPr>
            <w:tcW w:w="7296" w:type="dxa"/>
          </w:tcPr>
          <w:p w14:paraId="54330C94" w14:textId="77777777" w:rsidR="005E6CDD" w:rsidRDefault="005E6CDD" w:rsidP="00CC2E06">
            <w:r>
              <w:t>Add new product</w:t>
            </w:r>
          </w:p>
        </w:tc>
      </w:tr>
      <w:tr w:rsidR="005E6CDD" w14:paraId="69337BE0" w14:textId="77777777" w:rsidTr="00CC2E06">
        <w:tc>
          <w:tcPr>
            <w:tcW w:w="2054" w:type="dxa"/>
          </w:tcPr>
          <w:p w14:paraId="686AF367" w14:textId="77777777" w:rsidR="005E6CDD" w:rsidRDefault="005E6CDD" w:rsidP="00CC2E06">
            <w:r>
              <w:t>Brief description</w:t>
            </w:r>
          </w:p>
        </w:tc>
        <w:tc>
          <w:tcPr>
            <w:tcW w:w="7296" w:type="dxa"/>
          </w:tcPr>
          <w:p w14:paraId="6A08A875" w14:textId="77777777" w:rsidR="005E6CDD" w:rsidRDefault="005E6CDD" w:rsidP="00CC2E06">
            <w:r w:rsidRPr="00253488">
              <w:t xml:space="preserve">This use case describes how </w:t>
            </w:r>
            <w:r>
              <w:t>administrator can add new product</w:t>
            </w:r>
          </w:p>
        </w:tc>
      </w:tr>
      <w:tr w:rsidR="005E6CDD" w14:paraId="598C5ED7" w14:textId="77777777" w:rsidTr="00CC2E06">
        <w:tc>
          <w:tcPr>
            <w:tcW w:w="2054" w:type="dxa"/>
          </w:tcPr>
          <w:p w14:paraId="77242560" w14:textId="77777777" w:rsidR="005E6CDD" w:rsidRDefault="005E6CDD" w:rsidP="00CC2E06">
            <w:r>
              <w:lastRenderedPageBreak/>
              <w:t>Actors</w:t>
            </w:r>
          </w:p>
        </w:tc>
        <w:tc>
          <w:tcPr>
            <w:tcW w:w="7296" w:type="dxa"/>
          </w:tcPr>
          <w:p w14:paraId="40BACE62" w14:textId="77777777" w:rsidR="005E6CDD" w:rsidRDefault="005E6CDD" w:rsidP="00CC2E06">
            <w:r>
              <w:t>Administrator</w:t>
            </w:r>
          </w:p>
        </w:tc>
      </w:tr>
      <w:tr w:rsidR="005E6CDD" w:rsidRPr="009A5F48" w14:paraId="038B50AA" w14:textId="77777777" w:rsidTr="00CC2E06">
        <w:tc>
          <w:tcPr>
            <w:tcW w:w="2054" w:type="dxa"/>
          </w:tcPr>
          <w:p w14:paraId="791F44C1" w14:textId="77777777" w:rsidR="005E6CDD" w:rsidRDefault="005E6CDD" w:rsidP="00CC2E06">
            <w:r>
              <w:t>Basic Flow</w:t>
            </w:r>
          </w:p>
        </w:tc>
        <w:tc>
          <w:tcPr>
            <w:tcW w:w="7296" w:type="dxa"/>
          </w:tcPr>
          <w:p w14:paraId="3F9D9A79" w14:textId="77777777" w:rsidR="005E6CDD" w:rsidRDefault="005E6CDD" w:rsidP="008F7777">
            <w:pPr>
              <w:pStyle w:val="ListParagraph"/>
              <w:widowControl/>
              <w:numPr>
                <w:ilvl w:val="0"/>
                <w:numId w:val="25"/>
              </w:numPr>
              <w:spacing w:before="0" w:after="200" w:line="240" w:lineRule="auto"/>
              <w:jc w:val="left"/>
            </w:pPr>
            <w:r>
              <w:t>At administrator page, admin clicks on add new product button</w:t>
            </w:r>
          </w:p>
          <w:p w14:paraId="1C3BDF43" w14:textId="77777777" w:rsidR="005E6CDD" w:rsidRDefault="005E6CDD" w:rsidP="008F7777">
            <w:pPr>
              <w:pStyle w:val="ListParagraph"/>
              <w:widowControl/>
              <w:numPr>
                <w:ilvl w:val="0"/>
                <w:numId w:val="25"/>
              </w:numPr>
              <w:spacing w:before="0" w:after="200" w:line="240" w:lineRule="auto"/>
              <w:jc w:val="left"/>
            </w:pPr>
            <w:r>
              <w:t>System displays a new page</w:t>
            </w:r>
          </w:p>
          <w:p w14:paraId="3FF0D5DF" w14:textId="77777777" w:rsidR="005E6CDD" w:rsidRDefault="005E6CDD" w:rsidP="008F7777">
            <w:pPr>
              <w:pStyle w:val="ListParagraph"/>
              <w:widowControl/>
              <w:numPr>
                <w:ilvl w:val="0"/>
                <w:numId w:val="25"/>
              </w:numPr>
              <w:spacing w:before="0" w:after="200" w:line="240" w:lineRule="auto"/>
              <w:jc w:val="left"/>
            </w:pPr>
            <w:r>
              <w:t>Admin fills in product’s information</w:t>
            </w:r>
          </w:p>
          <w:p w14:paraId="15499F43" w14:textId="77777777" w:rsidR="005E6CDD" w:rsidRDefault="005E6CDD" w:rsidP="008F7777">
            <w:pPr>
              <w:pStyle w:val="ListParagraph"/>
              <w:widowControl/>
              <w:numPr>
                <w:ilvl w:val="0"/>
                <w:numId w:val="25"/>
              </w:numPr>
              <w:spacing w:before="0" w:after="200" w:line="240" w:lineRule="auto"/>
              <w:jc w:val="left"/>
            </w:pPr>
            <w:r>
              <w:t>Admin clicks on add button</w:t>
            </w:r>
          </w:p>
          <w:p w14:paraId="446F793F" w14:textId="77777777" w:rsidR="005E6CDD" w:rsidRPr="00A12F12" w:rsidRDefault="005E6CDD" w:rsidP="008F7777">
            <w:pPr>
              <w:pStyle w:val="ListParagraph"/>
              <w:widowControl/>
              <w:numPr>
                <w:ilvl w:val="0"/>
                <w:numId w:val="25"/>
              </w:numPr>
              <w:spacing w:before="0" w:after="200" w:line="240" w:lineRule="auto"/>
              <w:jc w:val="left"/>
            </w:pPr>
            <w:r>
              <w:t>System adds product to database</w:t>
            </w:r>
          </w:p>
        </w:tc>
      </w:tr>
      <w:tr w:rsidR="005E6CDD" w14:paraId="29E54D18" w14:textId="77777777" w:rsidTr="00CC2E06">
        <w:tc>
          <w:tcPr>
            <w:tcW w:w="2054" w:type="dxa"/>
          </w:tcPr>
          <w:p w14:paraId="12A23705" w14:textId="77777777" w:rsidR="005E6CDD" w:rsidRDefault="005E6CDD" w:rsidP="00CC2E06">
            <w:r>
              <w:t>Pre-conditions</w:t>
            </w:r>
          </w:p>
        </w:tc>
        <w:tc>
          <w:tcPr>
            <w:tcW w:w="7296" w:type="dxa"/>
          </w:tcPr>
          <w:p w14:paraId="74256333" w14:textId="77777777" w:rsidR="005E6CDD" w:rsidRDefault="005E6CDD" w:rsidP="00CC2E06">
            <w:r>
              <w:t>Administrator signed in with admin account</w:t>
            </w:r>
          </w:p>
          <w:p w14:paraId="595B980F" w14:textId="77777777" w:rsidR="005E6CDD" w:rsidRDefault="005E6CDD" w:rsidP="00CC2E06"/>
        </w:tc>
      </w:tr>
      <w:tr w:rsidR="005E6CDD" w14:paraId="0E7616B2" w14:textId="77777777" w:rsidTr="00CC2E06">
        <w:tc>
          <w:tcPr>
            <w:tcW w:w="2054" w:type="dxa"/>
          </w:tcPr>
          <w:p w14:paraId="5CCB5CCC" w14:textId="77777777" w:rsidR="005E6CDD" w:rsidRDefault="005E6CDD" w:rsidP="00CC2E06">
            <w:r>
              <w:t>Post-conditions</w:t>
            </w:r>
          </w:p>
        </w:tc>
        <w:tc>
          <w:tcPr>
            <w:tcW w:w="7296" w:type="dxa"/>
          </w:tcPr>
          <w:p w14:paraId="00B3D81A" w14:textId="77777777" w:rsidR="005E6CDD" w:rsidRDefault="005E6CDD" w:rsidP="00CC2E06">
            <w:r>
              <w:t>Admin adds new product to database</w:t>
            </w:r>
          </w:p>
        </w:tc>
      </w:tr>
    </w:tbl>
    <w:p w14:paraId="63515573" w14:textId="77777777" w:rsidR="005E6CDD" w:rsidRDefault="005E6CDD" w:rsidP="005E6CDD">
      <w:pPr>
        <w:pStyle w:val="Heading2"/>
        <w:numPr>
          <w:ilvl w:val="0"/>
          <w:numId w:val="0"/>
        </w:numPr>
        <w:ind w:left="720" w:hanging="720"/>
      </w:pPr>
    </w:p>
    <w:p w14:paraId="4247F741" w14:textId="5CE97D85" w:rsidR="005E6CDD" w:rsidRDefault="005E6CDD" w:rsidP="008F7777">
      <w:pPr>
        <w:pStyle w:val="Heading3"/>
        <w:numPr>
          <w:ilvl w:val="2"/>
          <w:numId w:val="22"/>
        </w:numPr>
      </w:pPr>
      <w:bookmarkStart w:id="53" w:name="_Toc57053982"/>
      <w:bookmarkStart w:id="54" w:name="_Toc58439709"/>
      <w:r>
        <w:t>Use-case: Edit product</w:t>
      </w:r>
      <w:bookmarkEnd w:id="53"/>
      <w:bookmarkEnd w:id="54"/>
    </w:p>
    <w:tbl>
      <w:tblPr>
        <w:tblStyle w:val="TableGrid"/>
        <w:tblW w:w="0" w:type="auto"/>
        <w:tblLook w:val="04A0" w:firstRow="1" w:lastRow="0" w:firstColumn="1" w:lastColumn="0" w:noHBand="0" w:noVBand="1"/>
      </w:tblPr>
      <w:tblGrid>
        <w:gridCol w:w="2054"/>
        <w:gridCol w:w="7296"/>
      </w:tblGrid>
      <w:tr w:rsidR="005E6CDD" w14:paraId="2B5FF177" w14:textId="77777777" w:rsidTr="00CC2E06">
        <w:trPr>
          <w:trHeight w:val="368"/>
        </w:trPr>
        <w:tc>
          <w:tcPr>
            <w:tcW w:w="2054" w:type="dxa"/>
          </w:tcPr>
          <w:p w14:paraId="5DE54BEF" w14:textId="77777777" w:rsidR="005E6CDD" w:rsidRDefault="005E6CDD" w:rsidP="00CC2E06">
            <w:r>
              <w:t>Use case Name</w:t>
            </w:r>
          </w:p>
        </w:tc>
        <w:tc>
          <w:tcPr>
            <w:tcW w:w="7296" w:type="dxa"/>
          </w:tcPr>
          <w:p w14:paraId="409EE910" w14:textId="77777777" w:rsidR="005E6CDD" w:rsidRDefault="005E6CDD" w:rsidP="00CC2E06">
            <w:r>
              <w:t>Edit product</w:t>
            </w:r>
          </w:p>
        </w:tc>
      </w:tr>
      <w:tr w:rsidR="005E6CDD" w14:paraId="174DBD8A" w14:textId="77777777" w:rsidTr="00CC2E06">
        <w:tc>
          <w:tcPr>
            <w:tcW w:w="2054" w:type="dxa"/>
          </w:tcPr>
          <w:p w14:paraId="1ABF363A" w14:textId="77777777" w:rsidR="005E6CDD" w:rsidRDefault="005E6CDD" w:rsidP="00CC2E06">
            <w:r>
              <w:t>Brief description</w:t>
            </w:r>
          </w:p>
        </w:tc>
        <w:tc>
          <w:tcPr>
            <w:tcW w:w="7296" w:type="dxa"/>
          </w:tcPr>
          <w:p w14:paraId="34901A4D" w14:textId="77777777" w:rsidR="005E6CDD" w:rsidRDefault="005E6CDD" w:rsidP="00CC2E06">
            <w:r w:rsidRPr="00253488">
              <w:t xml:space="preserve">This use case describes how </w:t>
            </w:r>
            <w:r>
              <w:t>administrator can edit product’s information</w:t>
            </w:r>
          </w:p>
        </w:tc>
      </w:tr>
      <w:tr w:rsidR="005E6CDD" w14:paraId="679766F7" w14:textId="77777777" w:rsidTr="00CC2E06">
        <w:tc>
          <w:tcPr>
            <w:tcW w:w="2054" w:type="dxa"/>
          </w:tcPr>
          <w:p w14:paraId="1C6D0823" w14:textId="77777777" w:rsidR="005E6CDD" w:rsidRDefault="005E6CDD" w:rsidP="00CC2E06">
            <w:r>
              <w:t>Actors</w:t>
            </w:r>
          </w:p>
        </w:tc>
        <w:tc>
          <w:tcPr>
            <w:tcW w:w="7296" w:type="dxa"/>
          </w:tcPr>
          <w:p w14:paraId="1DDDF89D" w14:textId="77777777" w:rsidR="005E6CDD" w:rsidRDefault="005E6CDD" w:rsidP="00CC2E06">
            <w:r>
              <w:t>Administrator</w:t>
            </w:r>
          </w:p>
        </w:tc>
      </w:tr>
      <w:tr w:rsidR="005E6CDD" w:rsidRPr="009A5F48" w14:paraId="48A12797" w14:textId="77777777" w:rsidTr="00CC2E06">
        <w:tc>
          <w:tcPr>
            <w:tcW w:w="2054" w:type="dxa"/>
          </w:tcPr>
          <w:p w14:paraId="3655F9F5" w14:textId="77777777" w:rsidR="005E6CDD" w:rsidRDefault="005E6CDD" w:rsidP="00CC2E06">
            <w:r>
              <w:t>Basic Flow</w:t>
            </w:r>
          </w:p>
        </w:tc>
        <w:tc>
          <w:tcPr>
            <w:tcW w:w="7296" w:type="dxa"/>
          </w:tcPr>
          <w:p w14:paraId="1B62F8E2" w14:textId="77777777" w:rsidR="005E6CDD" w:rsidRDefault="005E6CDD" w:rsidP="008F7777">
            <w:pPr>
              <w:pStyle w:val="ListParagraph"/>
              <w:widowControl/>
              <w:numPr>
                <w:ilvl w:val="0"/>
                <w:numId w:val="26"/>
              </w:numPr>
              <w:spacing w:before="0" w:after="200" w:line="240" w:lineRule="auto"/>
              <w:jc w:val="left"/>
            </w:pPr>
            <w:r>
              <w:t>At administrator page, admin clicks on search button</w:t>
            </w:r>
          </w:p>
          <w:p w14:paraId="3EF2B784" w14:textId="77777777" w:rsidR="005E6CDD" w:rsidRDefault="005E6CDD" w:rsidP="008F7777">
            <w:pPr>
              <w:pStyle w:val="ListParagraph"/>
              <w:widowControl/>
              <w:numPr>
                <w:ilvl w:val="0"/>
                <w:numId w:val="26"/>
              </w:numPr>
              <w:spacing w:before="0" w:after="200" w:line="240" w:lineRule="auto"/>
              <w:jc w:val="left"/>
            </w:pPr>
            <w:r>
              <w:t>Admin enters products name</w:t>
            </w:r>
          </w:p>
          <w:p w14:paraId="00770C63" w14:textId="77777777" w:rsidR="005E6CDD" w:rsidRDefault="005E6CDD" w:rsidP="008F7777">
            <w:pPr>
              <w:pStyle w:val="ListParagraph"/>
              <w:widowControl/>
              <w:numPr>
                <w:ilvl w:val="0"/>
                <w:numId w:val="26"/>
              </w:numPr>
              <w:spacing w:before="0" w:after="200" w:line="240" w:lineRule="auto"/>
              <w:jc w:val="left"/>
            </w:pPr>
            <w:r>
              <w:t>System displays product’s information</w:t>
            </w:r>
          </w:p>
          <w:p w14:paraId="7222E5BD" w14:textId="77777777" w:rsidR="005E6CDD" w:rsidRDefault="005E6CDD" w:rsidP="008F7777">
            <w:pPr>
              <w:pStyle w:val="ListParagraph"/>
              <w:widowControl/>
              <w:numPr>
                <w:ilvl w:val="0"/>
                <w:numId w:val="26"/>
              </w:numPr>
              <w:spacing w:before="0" w:after="200" w:line="240" w:lineRule="auto"/>
              <w:jc w:val="left"/>
            </w:pPr>
            <w:r>
              <w:t>Admin clicks on a field</w:t>
            </w:r>
          </w:p>
          <w:p w14:paraId="3FD47135" w14:textId="77777777" w:rsidR="005E6CDD" w:rsidRDefault="005E6CDD" w:rsidP="008F7777">
            <w:pPr>
              <w:pStyle w:val="ListParagraph"/>
              <w:widowControl/>
              <w:numPr>
                <w:ilvl w:val="0"/>
                <w:numId w:val="26"/>
              </w:numPr>
              <w:spacing w:before="0" w:after="200" w:line="240" w:lineRule="auto"/>
              <w:jc w:val="left"/>
            </w:pPr>
            <w:r>
              <w:t>Admin changes its content</w:t>
            </w:r>
          </w:p>
          <w:p w14:paraId="5407D2B2" w14:textId="77777777" w:rsidR="005E6CDD" w:rsidRDefault="005E6CDD" w:rsidP="008F7777">
            <w:pPr>
              <w:pStyle w:val="ListParagraph"/>
              <w:widowControl/>
              <w:numPr>
                <w:ilvl w:val="0"/>
                <w:numId w:val="26"/>
              </w:numPr>
              <w:spacing w:before="0" w:after="200" w:line="240" w:lineRule="auto"/>
              <w:jc w:val="left"/>
            </w:pPr>
            <w:r>
              <w:t>Admin clicks OK</w:t>
            </w:r>
          </w:p>
          <w:p w14:paraId="4B2AEBB4" w14:textId="77777777" w:rsidR="005E6CDD" w:rsidRPr="00A12F12" w:rsidRDefault="005E6CDD" w:rsidP="008F7777">
            <w:pPr>
              <w:pStyle w:val="ListParagraph"/>
              <w:widowControl/>
              <w:numPr>
                <w:ilvl w:val="0"/>
                <w:numId w:val="26"/>
              </w:numPr>
              <w:spacing w:before="0" w:after="200" w:line="240" w:lineRule="auto"/>
              <w:jc w:val="left"/>
            </w:pPr>
            <w:r>
              <w:t xml:space="preserve">System changes product’s content in </w:t>
            </w:r>
            <w:proofErr w:type="spellStart"/>
            <w:r>
              <w:t>dadabase</w:t>
            </w:r>
            <w:proofErr w:type="spellEnd"/>
          </w:p>
        </w:tc>
      </w:tr>
      <w:tr w:rsidR="005E6CDD" w:rsidRPr="00C35317" w14:paraId="71DBACE9" w14:textId="77777777" w:rsidTr="00CC2E06">
        <w:tc>
          <w:tcPr>
            <w:tcW w:w="2054" w:type="dxa"/>
          </w:tcPr>
          <w:p w14:paraId="6978A578" w14:textId="77777777" w:rsidR="005E6CDD" w:rsidRDefault="005E6CDD" w:rsidP="00CC2E06">
            <w:r>
              <w:t>Alternative Flows</w:t>
            </w:r>
          </w:p>
        </w:tc>
        <w:tc>
          <w:tcPr>
            <w:tcW w:w="7296" w:type="dxa"/>
          </w:tcPr>
          <w:p w14:paraId="5470CFB9" w14:textId="77777777" w:rsidR="005E6CDD" w:rsidRDefault="005E6CDD" w:rsidP="00CC2E06">
            <w:pPr>
              <w:rPr>
                <w:b/>
              </w:rPr>
            </w:pPr>
            <w:r w:rsidRPr="00613915">
              <w:rPr>
                <w:b/>
              </w:rPr>
              <w:t>Alternative flow 1:</w:t>
            </w:r>
            <w:r>
              <w:rPr>
                <w:b/>
              </w:rPr>
              <w:t xml:space="preserve"> Product </w:t>
            </w:r>
            <w:proofErr w:type="gramStart"/>
            <w:r>
              <w:rPr>
                <w:b/>
              </w:rPr>
              <w:t>don’t</w:t>
            </w:r>
            <w:proofErr w:type="gramEnd"/>
            <w:r>
              <w:rPr>
                <w:b/>
              </w:rPr>
              <w:t xml:space="preserve"> exist in database</w:t>
            </w:r>
          </w:p>
          <w:p w14:paraId="06DDD1F7" w14:textId="77777777" w:rsidR="005E6CDD" w:rsidRDefault="005E6CDD" w:rsidP="008F7777">
            <w:pPr>
              <w:pStyle w:val="ListParagraph"/>
              <w:widowControl/>
              <w:numPr>
                <w:ilvl w:val="0"/>
                <w:numId w:val="27"/>
              </w:numPr>
              <w:spacing w:before="0" w:after="200" w:line="276" w:lineRule="auto"/>
              <w:jc w:val="left"/>
            </w:pPr>
            <w:r w:rsidRPr="00BB246F">
              <w:t>From step #2 of basic flow, admin enters another term</w:t>
            </w:r>
          </w:p>
          <w:p w14:paraId="06CC9779" w14:textId="77777777" w:rsidR="005E6CDD" w:rsidRPr="00BB246F" w:rsidRDefault="005E6CDD" w:rsidP="008F7777">
            <w:pPr>
              <w:pStyle w:val="ListParagraph"/>
              <w:widowControl/>
              <w:numPr>
                <w:ilvl w:val="0"/>
                <w:numId w:val="27"/>
              </w:numPr>
              <w:spacing w:before="0" w:after="200" w:line="276" w:lineRule="auto"/>
              <w:jc w:val="left"/>
            </w:pPr>
            <w:r>
              <w:t>Continue to step #6.</w:t>
            </w:r>
          </w:p>
        </w:tc>
      </w:tr>
      <w:tr w:rsidR="005E6CDD" w14:paraId="5CCAE204" w14:textId="77777777" w:rsidTr="00CC2E06">
        <w:tc>
          <w:tcPr>
            <w:tcW w:w="2054" w:type="dxa"/>
          </w:tcPr>
          <w:p w14:paraId="13854A14" w14:textId="77777777" w:rsidR="005E6CDD" w:rsidRDefault="005E6CDD" w:rsidP="00CC2E06">
            <w:r>
              <w:t>Pre-conditions</w:t>
            </w:r>
          </w:p>
        </w:tc>
        <w:tc>
          <w:tcPr>
            <w:tcW w:w="7296" w:type="dxa"/>
          </w:tcPr>
          <w:p w14:paraId="7B77963D" w14:textId="77777777" w:rsidR="005E6CDD" w:rsidRDefault="005E6CDD" w:rsidP="00CC2E06">
            <w:r>
              <w:t>Administrator signed in with admin account</w:t>
            </w:r>
          </w:p>
          <w:p w14:paraId="35CB8C1C" w14:textId="77777777" w:rsidR="005E6CDD" w:rsidRDefault="005E6CDD" w:rsidP="00CC2E06"/>
        </w:tc>
      </w:tr>
      <w:tr w:rsidR="005E6CDD" w14:paraId="02060B84" w14:textId="77777777" w:rsidTr="00CC2E06">
        <w:tc>
          <w:tcPr>
            <w:tcW w:w="2054" w:type="dxa"/>
          </w:tcPr>
          <w:p w14:paraId="6E4D971B" w14:textId="77777777" w:rsidR="005E6CDD" w:rsidRDefault="005E6CDD" w:rsidP="00CC2E06">
            <w:r>
              <w:t>Post-conditions</w:t>
            </w:r>
          </w:p>
        </w:tc>
        <w:tc>
          <w:tcPr>
            <w:tcW w:w="7296" w:type="dxa"/>
          </w:tcPr>
          <w:p w14:paraId="31AAD6FA" w14:textId="77777777" w:rsidR="005E6CDD" w:rsidRDefault="005E6CDD" w:rsidP="00CC2E06">
            <w:r>
              <w:t>Admin edits product’s information in database</w:t>
            </w:r>
          </w:p>
        </w:tc>
      </w:tr>
    </w:tbl>
    <w:p w14:paraId="3CF48080" w14:textId="77777777" w:rsidR="005E6CDD" w:rsidRDefault="005E6CDD" w:rsidP="005E6CDD"/>
    <w:p w14:paraId="0AF2752A" w14:textId="178A804C" w:rsidR="005E6CDD" w:rsidRPr="00916E41" w:rsidRDefault="005E6CDD" w:rsidP="008F7777">
      <w:pPr>
        <w:pStyle w:val="Heading3"/>
        <w:numPr>
          <w:ilvl w:val="2"/>
          <w:numId w:val="22"/>
        </w:numPr>
      </w:pPr>
      <w:bookmarkStart w:id="55" w:name="_Toc57053983"/>
      <w:bookmarkStart w:id="56" w:name="_Toc58439710"/>
      <w:r>
        <w:t>Use-case: Delete product</w:t>
      </w:r>
      <w:bookmarkEnd w:id="55"/>
      <w:bookmarkEnd w:id="56"/>
    </w:p>
    <w:tbl>
      <w:tblPr>
        <w:tblStyle w:val="TableGrid"/>
        <w:tblW w:w="0" w:type="auto"/>
        <w:tblLook w:val="04A0" w:firstRow="1" w:lastRow="0" w:firstColumn="1" w:lastColumn="0" w:noHBand="0" w:noVBand="1"/>
      </w:tblPr>
      <w:tblGrid>
        <w:gridCol w:w="2054"/>
        <w:gridCol w:w="7296"/>
      </w:tblGrid>
      <w:tr w:rsidR="005E6CDD" w14:paraId="6D43A5D3" w14:textId="77777777" w:rsidTr="00CC2E06">
        <w:trPr>
          <w:trHeight w:val="368"/>
        </w:trPr>
        <w:tc>
          <w:tcPr>
            <w:tcW w:w="2054" w:type="dxa"/>
          </w:tcPr>
          <w:p w14:paraId="12857B64" w14:textId="77777777" w:rsidR="005E6CDD" w:rsidRDefault="005E6CDD" w:rsidP="00CC2E06">
            <w:r>
              <w:t>Use case Name</w:t>
            </w:r>
          </w:p>
        </w:tc>
        <w:tc>
          <w:tcPr>
            <w:tcW w:w="7296" w:type="dxa"/>
          </w:tcPr>
          <w:p w14:paraId="25DB6879" w14:textId="77777777" w:rsidR="005E6CDD" w:rsidRDefault="005E6CDD" w:rsidP="00CC2E06">
            <w:r>
              <w:t>Delete product</w:t>
            </w:r>
          </w:p>
        </w:tc>
      </w:tr>
      <w:tr w:rsidR="005E6CDD" w14:paraId="3363DD38" w14:textId="77777777" w:rsidTr="00CC2E06">
        <w:tc>
          <w:tcPr>
            <w:tcW w:w="2054" w:type="dxa"/>
          </w:tcPr>
          <w:p w14:paraId="573D6E83" w14:textId="77777777" w:rsidR="005E6CDD" w:rsidRDefault="005E6CDD" w:rsidP="00CC2E06">
            <w:r>
              <w:lastRenderedPageBreak/>
              <w:t>Brief description</w:t>
            </w:r>
          </w:p>
        </w:tc>
        <w:tc>
          <w:tcPr>
            <w:tcW w:w="7296" w:type="dxa"/>
          </w:tcPr>
          <w:p w14:paraId="6AC56FEE" w14:textId="77777777" w:rsidR="005E6CDD" w:rsidRDefault="005E6CDD" w:rsidP="00CC2E06">
            <w:r w:rsidRPr="00253488">
              <w:t xml:space="preserve">This use case describes how </w:t>
            </w:r>
            <w:r>
              <w:t>administrator can delete a product</w:t>
            </w:r>
          </w:p>
        </w:tc>
      </w:tr>
      <w:tr w:rsidR="005E6CDD" w14:paraId="48E52BE7" w14:textId="77777777" w:rsidTr="00CC2E06">
        <w:tc>
          <w:tcPr>
            <w:tcW w:w="2054" w:type="dxa"/>
          </w:tcPr>
          <w:p w14:paraId="192A8C95" w14:textId="77777777" w:rsidR="005E6CDD" w:rsidRDefault="005E6CDD" w:rsidP="00CC2E06">
            <w:r>
              <w:t>Actors</w:t>
            </w:r>
          </w:p>
        </w:tc>
        <w:tc>
          <w:tcPr>
            <w:tcW w:w="7296" w:type="dxa"/>
          </w:tcPr>
          <w:p w14:paraId="105FDE70" w14:textId="77777777" w:rsidR="005E6CDD" w:rsidRDefault="005E6CDD" w:rsidP="00CC2E06">
            <w:r>
              <w:t>Administrator</w:t>
            </w:r>
          </w:p>
        </w:tc>
      </w:tr>
      <w:tr w:rsidR="005E6CDD" w:rsidRPr="009A5F48" w14:paraId="70BF628E" w14:textId="77777777" w:rsidTr="00CC2E06">
        <w:tc>
          <w:tcPr>
            <w:tcW w:w="2054" w:type="dxa"/>
          </w:tcPr>
          <w:p w14:paraId="1AD2261F" w14:textId="77777777" w:rsidR="005E6CDD" w:rsidRDefault="005E6CDD" w:rsidP="00CC2E06">
            <w:r>
              <w:t>Basic Flow</w:t>
            </w:r>
          </w:p>
        </w:tc>
        <w:tc>
          <w:tcPr>
            <w:tcW w:w="7296" w:type="dxa"/>
          </w:tcPr>
          <w:p w14:paraId="0B0D27A4" w14:textId="77777777" w:rsidR="005E6CDD" w:rsidRPr="00492F35" w:rsidRDefault="005E6CDD" w:rsidP="008F7777">
            <w:pPr>
              <w:pStyle w:val="ListParagraph"/>
              <w:widowControl/>
              <w:numPr>
                <w:ilvl w:val="0"/>
                <w:numId w:val="28"/>
              </w:numPr>
              <w:spacing w:before="0" w:after="200" w:line="240" w:lineRule="auto"/>
              <w:jc w:val="left"/>
            </w:pPr>
            <w:r w:rsidRPr="00492F35">
              <w:t>At administrator page, admin clicks on search button</w:t>
            </w:r>
          </w:p>
          <w:p w14:paraId="12B670C8" w14:textId="77777777" w:rsidR="005E6CDD" w:rsidRDefault="005E6CDD" w:rsidP="008F7777">
            <w:pPr>
              <w:pStyle w:val="ListParagraph"/>
              <w:widowControl/>
              <w:numPr>
                <w:ilvl w:val="0"/>
                <w:numId w:val="28"/>
              </w:numPr>
              <w:spacing w:before="0" w:after="200" w:line="240" w:lineRule="auto"/>
              <w:jc w:val="left"/>
            </w:pPr>
            <w:r>
              <w:t>Admin enters products name</w:t>
            </w:r>
          </w:p>
          <w:p w14:paraId="7C1176F4" w14:textId="77777777" w:rsidR="005E6CDD" w:rsidRDefault="005E6CDD" w:rsidP="008F7777">
            <w:pPr>
              <w:pStyle w:val="ListParagraph"/>
              <w:widowControl/>
              <w:numPr>
                <w:ilvl w:val="0"/>
                <w:numId w:val="28"/>
              </w:numPr>
              <w:spacing w:before="0" w:after="200" w:line="240" w:lineRule="auto"/>
              <w:jc w:val="left"/>
            </w:pPr>
            <w:r>
              <w:t>System displays product’s information</w:t>
            </w:r>
          </w:p>
          <w:p w14:paraId="450D67BA" w14:textId="77777777" w:rsidR="005E6CDD" w:rsidRDefault="005E6CDD" w:rsidP="008F7777">
            <w:pPr>
              <w:pStyle w:val="ListParagraph"/>
              <w:widowControl/>
              <w:numPr>
                <w:ilvl w:val="0"/>
                <w:numId w:val="28"/>
              </w:numPr>
              <w:spacing w:before="0" w:after="200" w:line="240" w:lineRule="auto"/>
              <w:jc w:val="left"/>
            </w:pPr>
            <w:r>
              <w:t>Admin clicks on delete button</w:t>
            </w:r>
          </w:p>
          <w:p w14:paraId="2E51126E" w14:textId="77777777" w:rsidR="005E6CDD" w:rsidRDefault="005E6CDD" w:rsidP="008F7777">
            <w:pPr>
              <w:pStyle w:val="ListParagraph"/>
              <w:widowControl/>
              <w:numPr>
                <w:ilvl w:val="0"/>
                <w:numId w:val="28"/>
              </w:numPr>
              <w:spacing w:before="0" w:after="200" w:line="240" w:lineRule="auto"/>
              <w:jc w:val="left"/>
            </w:pPr>
            <w:r>
              <w:t xml:space="preserve">Admin confirms </w:t>
            </w:r>
          </w:p>
          <w:p w14:paraId="773CC0DA" w14:textId="77777777" w:rsidR="005E6CDD" w:rsidRPr="00A12F12" w:rsidRDefault="005E6CDD" w:rsidP="008F7777">
            <w:pPr>
              <w:pStyle w:val="ListParagraph"/>
              <w:widowControl/>
              <w:numPr>
                <w:ilvl w:val="0"/>
                <w:numId w:val="28"/>
              </w:numPr>
              <w:spacing w:before="0" w:after="200" w:line="240" w:lineRule="auto"/>
              <w:jc w:val="left"/>
            </w:pPr>
            <w:r>
              <w:t>Systems delete product in database</w:t>
            </w:r>
          </w:p>
        </w:tc>
      </w:tr>
      <w:tr w:rsidR="005E6CDD" w:rsidRPr="00C35317" w14:paraId="4FD8E4CF" w14:textId="77777777" w:rsidTr="00CC2E06">
        <w:tc>
          <w:tcPr>
            <w:tcW w:w="2054" w:type="dxa"/>
          </w:tcPr>
          <w:p w14:paraId="7934C90F" w14:textId="77777777" w:rsidR="005E6CDD" w:rsidRDefault="005E6CDD" w:rsidP="00CC2E06">
            <w:r>
              <w:t>Alternative Flows</w:t>
            </w:r>
          </w:p>
        </w:tc>
        <w:tc>
          <w:tcPr>
            <w:tcW w:w="7296" w:type="dxa"/>
          </w:tcPr>
          <w:p w14:paraId="79123ECE" w14:textId="77777777" w:rsidR="005E6CDD" w:rsidRDefault="005E6CDD" w:rsidP="00CC2E06">
            <w:pPr>
              <w:rPr>
                <w:b/>
              </w:rPr>
            </w:pPr>
            <w:r w:rsidRPr="00613915">
              <w:rPr>
                <w:b/>
              </w:rPr>
              <w:t>Alternative flow 1:</w:t>
            </w:r>
            <w:r>
              <w:rPr>
                <w:b/>
              </w:rPr>
              <w:t xml:space="preserve"> Product </w:t>
            </w:r>
            <w:proofErr w:type="gramStart"/>
            <w:r>
              <w:rPr>
                <w:b/>
              </w:rPr>
              <w:t>don’t</w:t>
            </w:r>
            <w:proofErr w:type="gramEnd"/>
            <w:r>
              <w:rPr>
                <w:b/>
              </w:rPr>
              <w:t xml:space="preserve"> exist in database</w:t>
            </w:r>
          </w:p>
          <w:p w14:paraId="4C005680" w14:textId="77777777" w:rsidR="005E6CDD" w:rsidRDefault="005E6CDD" w:rsidP="008F7777">
            <w:pPr>
              <w:pStyle w:val="ListParagraph"/>
              <w:widowControl/>
              <w:numPr>
                <w:ilvl w:val="0"/>
                <w:numId w:val="46"/>
              </w:numPr>
              <w:spacing w:before="0" w:after="200" w:line="276" w:lineRule="auto"/>
              <w:jc w:val="left"/>
            </w:pPr>
            <w:r w:rsidRPr="00BB246F">
              <w:t>From step #2 of basic flow, admin enters another term</w:t>
            </w:r>
          </w:p>
          <w:p w14:paraId="44035B78" w14:textId="77777777" w:rsidR="005E6CDD" w:rsidRPr="00BB246F" w:rsidRDefault="005E6CDD" w:rsidP="008F7777">
            <w:pPr>
              <w:pStyle w:val="ListParagraph"/>
              <w:widowControl/>
              <w:numPr>
                <w:ilvl w:val="0"/>
                <w:numId w:val="46"/>
              </w:numPr>
              <w:spacing w:before="0" w:after="200" w:line="276" w:lineRule="auto"/>
              <w:jc w:val="left"/>
            </w:pPr>
            <w:r>
              <w:t>Continue to step #6.</w:t>
            </w:r>
          </w:p>
        </w:tc>
      </w:tr>
      <w:tr w:rsidR="005E6CDD" w14:paraId="62D3AB29" w14:textId="77777777" w:rsidTr="00CC2E06">
        <w:tc>
          <w:tcPr>
            <w:tcW w:w="2054" w:type="dxa"/>
          </w:tcPr>
          <w:p w14:paraId="4ECEA759" w14:textId="77777777" w:rsidR="005E6CDD" w:rsidRDefault="005E6CDD" w:rsidP="00CC2E06">
            <w:r>
              <w:t>Pre-conditions</w:t>
            </w:r>
          </w:p>
        </w:tc>
        <w:tc>
          <w:tcPr>
            <w:tcW w:w="7296" w:type="dxa"/>
          </w:tcPr>
          <w:p w14:paraId="68F6EC7A" w14:textId="77777777" w:rsidR="005E6CDD" w:rsidRDefault="005E6CDD" w:rsidP="00CC2E06">
            <w:r>
              <w:t>Administrator signed in with admin account</w:t>
            </w:r>
          </w:p>
          <w:p w14:paraId="63DAFAC8" w14:textId="77777777" w:rsidR="005E6CDD" w:rsidRDefault="005E6CDD" w:rsidP="00CC2E06"/>
        </w:tc>
      </w:tr>
      <w:tr w:rsidR="005E6CDD" w14:paraId="4B078C47" w14:textId="77777777" w:rsidTr="00CC2E06">
        <w:tc>
          <w:tcPr>
            <w:tcW w:w="2054" w:type="dxa"/>
          </w:tcPr>
          <w:p w14:paraId="6D5A424C" w14:textId="77777777" w:rsidR="005E6CDD" w:rsidRDefault="005E6CDD" w:rsidP="00CC2E06">
            <w:r>
              <w:t>Post-conditions</w:t>
            </w:r>
          </w:p>
        </w:tc>
        <w:tc>
          <w:tcPr>
            <w:tcW w:w="7296" w:type="dxa"/>
          </w:tcPr>
          <w:p w14:paraId="3AAE47DC" w14:textId="77777777" w:rsidR="005E6CDD" w:rsidRDefault="005E6CDD" w:rsidP="00CC2E06">
            <w:r>
              <w:t>Admin deletes a product in database</w:t>
            </w:r>
          </w:p>
        </w:tc>
      </w:tr>
    </w:tbl>
    <w:p w14:paraId="7B9D52F6" w14:textId="77777777" w:rsidR="005E6CDD" w:rsidRPr="00916E41" w:rsidRDefault="005E6CDD" w:rsidP="005E6CDD">
      <w:pPr>
        <w:pStyle w:val="Heading2"/>
        <w:numPr>
          <w:ilvl w:val="0"/>
          <w:numId w:val="0"/>
        </w:numPr>
        <w:ind w:left="720"/>
      </w:pPr>
    </w:p>
    <w:p w14:paraId="5D849908" w14:textId="77777777" w:rsidR="005E6CDD" w:rsidRPr="009A5F48" w:rsidRDefault="005E6CDD" w:rsidP="005E6CDD"/>
    <w:p w14:paraId="3ACD9D6B" w14:textId="3768A2B3" w:rsidR="005E6CDD" w:rsidRDefault="005E6CDD" w:rsidP="00630DBF">
      <w:pPr>
        <w:pStyle w:val="BodyText"/>
      </w:pPr>
    </w:p>
    <w:p w14:paraId="4436849E" w14:textId="7A8A8832" w:rsidR="005E6CDD" w:rsidRDefault="005E6CDD" w:rsidP="00630DBF">
      <w:pPr>
        <w:pStyle w:val="BodyText"/>
      </w:pPr>
    </w:p>
    <w:p w14:paraId="2F97EE76" w14:textId="72A3E7ED" w:rsidR="005E6CDD" w:rsidRDefault="005E6CDD" w:rsidP="00630DBF">
      <w:pPr>
        <w:pStyle w:val="BodyText"/>
      </w:pPr>
    </w:p>
    <w:p w14:paraId="15055EBE" w14:textId="0A106B61" w:rsidR="005E6CDD" w:rsidRDefault="005E6CDD" w:rsidP="00630DBF">
      <w:pPr>
        <w:pStyle w:val="BodyText"/>
      </w:pPr>
    </w:p>
    <w:p w14:paraId="32F41F3D" w14:textId="5A5F2713" w:rsidR="005E6CDD" w:rsidRDefault="005E6CDD" w:rsidP="00630DBF">
      <w:pPr>
        <w:pStyle w:val="BodyText"/>
      </w:pPr>
    </w:p>
    <w:p w14:paraId="0F6ADB6C" w14:textId="117077B5" w:rsidR="005E6CDD" w:rsidRDefault="005E6CDD" w:rsidP="00630DBF">
      <w:pPr>
        <w:pStyle w:val="BodyText"/>
      </w:pPr>
    </w:p>
    <w:p w14:paraId="22AD1A72" w14:textId="65DC4A06" w:rsidR="005E6CDD" w:rsidRDefault="005E6CDD" w:rsidP="00630DBF">
      <w:pPr>
        <w:pStyle w:val="BodyText"/>
      </w:pPr>
    </w:p>
    <w:p w14:paraId="4F10B460" w14:textId="4EE4ABCE" w:rsidR="005E6CDD" w:rsidRDefault="005E6CDD" w:rsidP="00630DBF">
      <w:pPr>
        <w:pStyle w:val="BodyText"/>
      </w:pPr>
    </w:p>
    <w:p w14:paraId="359FCB03" w14:textId="4E3C0F60" w:rsidR="005E6CDD" w:rsidRDefault="005E6CDD" w:rsidP="00630DBF">
      <w:pPr>
        <w:pStyle w:val="BodyText"/>
      </w:pPr>
    </w:p>
    <w:p w14:paraId="7126B52E" w14:textId="7501A7B5" w:rsidR="005E6CDD" w:rsidRDefault="005E6CDD" w:rsidP="00630DBF">
      <w:pPr>
        <w:pStyle w:val="BodyText"/>
      </w:pPr>
    </w:p>
    <w:p w14:paraId="5B8BD0A6" w14:textId="1DD060ED" w:rsidR="005E6CDD" w:rsidRDefault="005E6CDD" w:rsidP="00630DBF">
      <w:pPr>
        <w:pStyle w:val="BodyText"/>
      </w:pPr>
    </w:p>
    <w:p w14:paraId="5E2317CC" w14:textId="5477C686" w:rsidR="005E6CDD" w:rsidRDefault="005E6CDD" w:rsidP="00630DBF">
      <w:pPr>
        <w:pStyle w:val="BodyText"/>
      </w:pPr>
    </w:p>
    <w:p w14:paraId="1207DC4C" w14:textId="77777777" w:rsidR="005E6CDD" w:rsidRPr="00630DBF" w:rsidRDefault="005E6CDD" w:rsidP="00630DBF">
      <w:pPr>
        <w:pStyle w:val="BodyText"/>
      </w:pPr>
    </w:p>
    <w:p w14:paraId="7925B685" w14:textId="77777777" w:rsidR="00444035" w:rsidRDefault="00444035"/>
    <w:p w14:paraId="36D8161C" w14:textId="15528F80" w:rsidR="00444035" w:rsidRDefault="00A0216D" w:rsidP="008F7777">
      <w:pPr>
        <w:pStyle w:val="Heading1"/>
        <w:numPr>
          <w:ilvl w:val="0"/>
          <w:numId w:val="22"/>
        </w:numPr>
      </w:pPr>
      <w:bookmarkStart w:id="57" w:name="_Toc468193991"/>
      <w:bookmarkStart w:id="58" w:name="_Toc58439711"/>
      <w:r>
        <w:lastRenderedPageBreak/>
        <w:t>Logical View</w:t>
      </w:r>
      <w:bookmarkEnd w:id="57"/>
      <w:bookmarkEnd w:id="58"/>
      <w:r>
        <w:t xml:space="preserve"> </w:t>
      </w:r>
    </w:p>
    <w:p w14:paraId="40ACCCCF" w14:textId="4F813B19" w:rsidR="00A0216D" w:rsidRDefault="00BC14DD" w:rsidP="008F7777">
      <w:pPr>
        <w:pStyle w:val="Heading2"/>
        <w:numPr>
          <w:ilvl w:val="1"/>
          <w:numId w:val="50"/>
        </w:numPr>
      </w:pPr>
      <w:bookmarkStart w:id="59" w:name="_Toc58439712"/>
      <w:r>
        <w:t>Overview</w:t>
      </w:r>
      <w:bookmarkEnd w:id="59"/>
    </w:p>
    <w:p w14:paraId="2BC51CAE" w14:textId="6B5E333B" w:rsidR="00BC14DD" w:rsidRPr="00BC14DD" w:rsidRDefault="00BC14DD" w:rsidP="008F7777">
      <w:pPr>
        <w:pStyle w:val="Heading3"/>
        <w:numPr>
          <w:ilvl w:val="2"/>
          <w:numId w:val="51"/>
        </w:numPr>
        <w:rPr>
          <w:b w:val="0"/>
          <w:bCs/>
          <w:i w:val="0"/>
          <w:iCs/>
        </w:rPr>
      </w:pPr>
      <w:bookmarkStart w:id="60" w:name="_Toc58439713"/>
      <w:r w:rsidRPr="00BC14DD">
        <w:rPr>
          <w:i w:val="0"/>
          <w:iCs/>
        </w:rPr>
        <w:t>The</w:t>
      </w:r>
      <w:r w:rsidRPr="00BC14DD">
        <w:rPr>
          <w:bCs/>
          <w:i w:val="0"/>
          <w:iCs/>
        </w:rPr>
        <w:t xml:space="preserve"> </w:t>
      </w:r>
      <w:r w:rsidRPr="00BC14DD">
        <w:rPr>
          <w:i w:val="0"/>
          <w:iCs/>
        </w:rPr>
        <w:t>subsystem</w:t>
      </w:r>
      <w:bookmarkEnd w:id="60"/>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8F7777">
      <w:pPr>
        <w:pStyle w:val="BodyText"/>
        <w:numPr>
          <w:ilvl w:val="0"/>
          <w:numId w:val="4"/>
        </w:numPr>
      </w:pPr>
      <w:r>
        <w:t>Web store</w:t>
      </w:r>
    </w:p>
    <w:p w14:paraId="2371A2A8" w14:textId="0F8ABEA6" w:rsidR="00DD6323" w:rsidRDefault="00DD6323" w:rsidP="008F7777">
      <w:pPr>
        <w:pStyle w:val="BodyText"/>
        <w:numPr>
          <w:ilvl w:val="0"/>
          <w:numId w:val="4"/>
        </w:numPr>
      </w:pPr>
      <w:r>
        <w:t>Order management subsystem</w:t>
      </w:r>
    </w:p>
    <w:p w14:paraId="1FB3B42E" w14:textId="3FE6CA3B" w:rsidR="00BC14DD" w:rsidRDefault="00BC14DD" w:rsidP="008F7777">
      <w:pPr>
        <w:pStyle w:val="BodyText"/>
        <w:numPr>
          <w:ilvl w:val="0"/>
          <w:numId w:val="4"/>
        </w:numPr>
      </w:pPr>
      <w:r>
        <w:t>Statical data management subsystem</w:t>
      </w:r>
    </w:p>
    <w:p w14:paraId="13E90783" w14:textId="09077EF9" w:rsidR="00BC14DD" w:rsidRPr="00742A0A" w:rsidRDefault="00DD6323" w:rsidP="008F7777">
      <w:pPr>
        <w:pStyle w:val="Heading4"/>
        <w:numPr>
          <w:ilvl w:val="3"/>
          <w:numId w:val="51"/>
        </w:numPr>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8F7777">
      <w:pPr>
        <w:pStyle w:val="ListParagraph"/>
        <w:numPr>
          <w:ilvl w:val="0"/>
          <w:numId w:val="5"/>
        </w:numPr>
      </w:pPr>
      <w:r>
        <w:t>User login / Shop owner login</w:t>
      </w:r>
    </w:p>
    <w:p w14:paraId="02D25C37" w14:textId="700075BF" w:rsidR="00742A0A" w:rsidRDefault="00742A0A" w:rsidP="008F7777">
      <w:pPr>
        <w:pStyle w:val="ListParagraph"/>
        <w:numPr>
          <w:ilvl w:val="0"/>
          <w:numId w:val="5"/>
        </w:numPr>
      </w:pPr>
      <w:r>
        <w:t xml:space="preserve">Create new user </w:t>
      </w:r>
    </w:p>
    <w:p w14:paraId="36278997" w14:textId="35709432" w:rsidR="00742A0A" w:rsidRDefault="00742A0A" w:rsidP="008F7777">
      <w:pPr>
        <w:pStyle w:val="ListParagraph"/>
        <w:numPr>
          <w:ilvl w:val="0"/>
          <w:numId w:val="5"/>
        </w:numPr>
      </w:pPr>
      <w:r>
        <w:t>Change password</w:t>
      </w:r>
    </w:p>
    <w:p w14:paraId="3AF20646" w14:textId="5CB20EE8" w:rsidR="00742A0A" w:rsidRDefault="00742A0A" w:rsidP="008F7777">
      <w:pPr>
        <w:pStyle w:val="ListParagraph"/>
        <w:numPr>
          <w:ilvl w:val="0"/>
          <w:numId w:val="5"/>
        </w:numPr>
      </w:pPr>
      <w:r>
        <w:t>Edit profile</w:t>
      </w:r>
    </w:p>
    <w:p w14:paraId="35F2B120" w14:textId="61123C2B" w:rsidR="00DD6323" w:rsidRDefault="00DD6323" w:rsidP="008F7777">
      <w:pPr>
        <w:pStyle w:val="ListParagraph"/>
        <w:numPr>
          <w:ilvl w:val="0"/>
          <w:numId w:val="5"/>
        </w:numPr>
      </w:pPr>
      <w:r>
        <w:t>Searching for product</w:t>
      </w:r>
    </w:p>
    <w:p w14:paraId="50AF9AA1" w14:textId="63598693" w:rsidR="009750D0" w:rsidRDefault="00DD6323" w:rsidP="008F7777">
      <w:pPr>
        <w:pStyle w:val="ListParagraph"/>
        <w:numPr>
          <w:ilvl w:val="0"/>
          <w:numId w:val="5"/>
        </w:numPr>
      </w:pPr>
      <w:r>
        <w:t>Add product to cart</w:t>
      </w:r>
    </w:p>
    <w:p w14:paraId="7C8CA531" w14:textId="0FF5A7D0" w:rsidR="00F529B3" w:rsidRDefault="00F529B3" w:rsidP="008F7777">
      <w:pPr>
        <w:pStyle w:val="ListParagraph"/>
        <w:numPr>
          <w:ilvl w:val="0"/>
          <w:numId w:val="5"/>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8F7777">
      <w:pPr>
        <w:pStyle w:val="Heading4"/>
        <w:numPr>
          <w:ilvl w:val="3"/>
          <w:numId w:val="51"/>
        </w:numPr>
        <w:ind w:hanging="360"/>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8F7777">
      <w:pPr>
        <w:pStyle w:val="ListParagraph"/>
        <w:numPr>
          <w:ilvl w:val="0"/>
          <w:numId w:val="7"/>
        </w:numPr>
      </w:pPr>
      <w:r>
        <w:t>Order management</w:t>
      </w:r>
    </w:p>
    <w:p w14:paraId="2E846630" w14:textId="375F956C" w:rsidR="00630DBF" w:rsidRDefault="00630DBF" w:rsidP="008F7777">
      <w:pPr>
        <w:pStyle w:val="ListParagraph"/>
        <w:numPr>
          <w:ilvl w:val="0"/>
          <w:numId w:val="7"/>
        </w:numPr>
      </w:pPr>
      <w:r>
        <w:t>Checkout handling</w:t>
      </w:r>
    </w:p>
    <w:p w14:paraId="03EDC7CA" w14:textId="350CB326" w:rsidR="00742A0A" w:rsidRPr="007D754B" w:rsidRDefault="00742A0A" w:rsidP="008F7777">
      <w:pPr>
        <w:pStyle w:val="Heading4"/>
        <w:numPr>
          <w:ilvl w:val="3"/>
          <w:numId w:val="51"/>
        </w:numPr>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8F7777">
      <w:pPr>
        <w:pStyle w:val="ListParagraph"/>
        <w:numPr>
          <w:ilvl w:val="0"/>
          <w:numId w:val="6"/>
        </w:numPr>
      </w:pPr>
      <w:r>
        <w:t>Numbers of product in stock</w:t>
      </w:r>
    </w:p>
    <w:p w14:paraId="7F41FEB4" w14:textId="7622DD30" w:rsidR="007D754B" w:rsidRPr="007D754B" w:rsidRDefault="007D754B" w:rsidP="008F7777">
      <w:pPr>
        <w:pStyle w:val="ListParagraph"/>
        <w:numPr>
          <w:ilvl w:val="0"/>
          <w:numId w:val="6"/>
        </w:numPr>
      </w:pPr>
      <w:r w:rsidRPr="007D754B">
        <w:t>User information</w:t>
      </w:r>
    </w:p>
    <w:p w14:paraId="605A40DB" w14:textId="545112E2" w:rsidR="00BC14DD" w:rsidRDefault="007D754B" w:rsidP="008F7777">
      <w:pPr>
        <w:pStyle w:val="ListParagraph"/>
        <w:numPr>
          <w:ilvl w:val="0"/>
          <w:numId w:val="6"/>
        </w:numPr>
      </w:pPr>
      <w:r w:rsidRPr="007D754B">
        <w:t>Report about shop’s monthly income</w:t>
      </w:r>
    </w:p>
    <w:p w14:paraId="454E4C6E" w14:textId="60FEE78C" w:rsidR="009750D0" w:rsidRDefault="009750D0" w:rsidP="008F7777">
      <w:pPr>
        <w:pStyle w:val="ListParagraph"/>
        <w:numPr>
          <w:ilvl w:val="0"/>
          <w:numId w:val="6"/>
        </w:numPr>
      </w:pPr>
      <w:r>
        <w:t>Change product status (add, remove, modify)</w:t>
      </w:r>
    </w:p>
    <w:p w14:paraId="2E05CE76" w14:textId="5F97F331" w:rsidR="00F529B3" w:rsidRDefault="00F529B3" w:rsidP="008F7777">
      <w:pPr>
        <w:pStyle w:val="ListParagraph"/>
        <w:numPr>
          <w:ilvl w:val="0"/>
          <w:numId w:val="6"/>
        </w:numPr>
      </w:pPr>
      <w:r>
        <w:t xml:space="preserve">Comment and rating management </w:t>
      </w:r>
    </w:p>
    <w:p w14:paraId="2CD8D64B" w14:textId="54AE7D14" w:rsidR="00503839" w:rsidRDefault="00661EAB" w:rsidP="008F7777">
      <w:pPr>
        <w:pStyle w:val="Heading2"/>
        <w:numPr>
          <w:ilvl w:val="1"/>
          <w:numId w:val="51"/>
        </w:numPr>
      </w:pPr>
      <w:bookmarkStart w:id="61" w:name="_Toc58439714"/>
      <w:r>
        <w:t>MVC model</w:t>
      </w:r>
      <w:bookmarkEnd w:id="61"/>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 xml:space="preserve">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w:t>
      </w:r>
      <w:r w:rsidR="007B039D">
        <w:lastRenderedPageBreak/>
        <w:t>strict rules on method to avoid errors and</w:t>
      </w:r>
      <w:r w:rsidR="003C5185">
        <w:t xml:space="preserve"> mixed structured.</w:t>
      </w:r>
    </w:p>
    <w:p w14:paraId="4E15DFAF" w14:textId="468F0D5C" w:rsidR="003C5185" w:rsidRDefault="003C5185" w:rsidP="008F7777">
      <w:pPr>
        <w:pStyle w:val="ListParagraph"/>
        <w:numPr>
          <w:ilvl w:val="0"/>
          <w:numId w:val="9"/>
        </w:numPr>
      </w:pPr>
      <w:r>
        <w:t>The Controller handle the request of the client and make function calls to model to get the corresponding data.</w:t>
      </w:r>
    </w:p>
    <w:p w14:paraId="57B91D4D" w14:textId="7B014651" w:rsidR="003C5185" w:rsidRDefault="003C5185" w:rsidP="008F7777">
      <w:pPr>
        <w:pStyle w:val="ListParagraph"/>
        <w:numPr>
          <w:ilvl w:val="0"/>
          <w:numId w:val="9"/>
        </w:numPr>
      </w:pPr>
      <w:r>
        <w:t xml:space="preserve">The Model handle the database, that means it make a request to the database such as get data, insert, update, delete. And </w:t>
      </w:r>
      <w:proofErr w:type="spellStart"/>
      <w:r>
        <w:t>its</w:t>
      </w:r>
      <w:proofErr w:type="spellEnd"/>
      <w:r>
        <w:t xml:space="preserve"> also send the data it has got to the view.</w:t>
      </w:r>
    </w:p>
    <w:p w14:paraId="7AF395F9" w14:textId="77E71558" w:rsidR="003C5185" w:rsidRDefault="003C5185" w:rsidP="008F7777">
      <w:pPr>
        <w:pStyle w:val="ListParagraph"/>
        <w:numPr>
          <w:ilvl w:val="0"/>
          <w:numId w:val="9"/>
        </w:numPr>
      </w:pPr>
      <w:r>
        <w:t xml:space="preserve">The View in this case is import data to </w:t>
      </w:r>
      <w:r w:rsidR="00DF014F">
        <w:t>H</w:t>
      </w:r>
      <w:r>
        <w:t xml:space="preserve">tml, </w:t>
      </w:r>
      <w:proofErr w:type="spellStart"/>
      <w:r w:rsidR="00DF014F">
        <w:t>J</w:t>
      </w:r>
      <w:r>
        <w:t>avascript</w:t>
      </w:r>
      <w:proofErr w:type="spellEnd"/>
      <w:r>
        <w:t xml:space="preserve"> and stick </w:t>
      </w:r>
      <w:proofErr w:type="spellStart"/>
      <w:r>
        <w:t>css</w:t>
      </w:r>
      <w:proofErr w:type="spellEnd"/>
      <w:r>
        <w:t xml:space="preserve"> style then send back to controller </w:t>
      </w:r>
      <w:proofErr w:type="gramStart"/>
      <w:r>
        <w:t>in order to</w:t>
      </w:r>
      <w:proofErr w:type="gramEnd"/>
      <w:r>
        <w:t xml:space="preserve">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7FF22BB" w:rsidR="001C3365" w:rsidRDefault="001C3365" w:rsidP="008F7777">
      <w:pPr>
        <w:pStyle w:val="Heading3"/>
        <w:numPr>
          <w:ilvl w:val="2"/>
          <w:numId w:val="51"/>
        </w:numPr>
      </w:pPr>
      <w:bookmarkStart w:id="62" w:name="_Toc58439715"/>
      <w:r>
        <w:lastRenderedPageBreak/>
        <w:t>Controller</w:t>
      </w:r>
      <w:bookmarkEnd w:id="62"/>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 xml:space="preserve">client request and response by 2 main HTTP method, they are controlling by </w:t>
      </w:r>
      <w:proofErr w:type="spellStart"/>
      <w:r w:rsidR="00E716FE">
        <w:t>Javascript</w:t>
      </w:r>
      <w:proofErr w:type="spellEnd"/>
      <w:r w:rsidR="00E716FE">
        <w:t xml:space="preserve"> framework </w:t>
      </w:r>
      <w:proofErr w:type="gramStart"/>
      <w:r w:rsidR="00E716FE">
        <w:t>in order to</w:t>
      </w:r>
      <w:proofErr w:type="gramEnd"/>
      <w:r w:rsidR="00E716FE">
        <w:t xml:space="preserve"> receive and response data to client effectively</w:t>
      </w:r>
      <w:r>
        <w:t>:</w:t>
      </w:r>
    </w:p>
    <w:p w14:paraId="0386776F" w14:textId="5A830400" w:rsidR="00362136" w:rsidRDefault="00E716FE" w:rsidP="008F7777">
      <w:pPr>
        <w:pStyle w:val="ListParagraph"/>
        <w:numPr>
          <w:ilvl w:val="0"/>
          <w:numId w:val="10"/>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8F7777">
      <w:pPr>
        <w:pStyle w:val="ListParagraph"/>
        <w:numPr>
          <w:ilvl w:val="0"/>
          <w:numId w:val="10"/>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 xml:space="preserve">The main sub-component inside Controller is </w:t>
      </w:r>
      <w:proofErr w:type="spellStart"/>
      <w:r>
        <w:t>Javascript</w:t>
      </w:r>
      <w:proofErr w:type="spellEnd"/>
      <w:r>
        <w:t xml:space="preserve"> routing, its job is to receive the HTTP request, </w:t>
      </w:r>
      <w:proofErr w:type="gramStart"/>
      <w:r>
        <w:t>and also</w:t>
      </w:r>
      <w:proofErr w:type="gramEnd"/>
      <w:r>
        <w:t xml:space="preserve">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 xml:space="preserve">then it </w:t>
      </w:r>
      <w:proofErr w:type="gramStart"/>
      <w:r w:rsidR="003B24B4">
        <w:t>pass</w:t>
      </w:r>
      <w:proofErr w:type="gramEnd"/>
      <w:r w:rsidR="003B24B4">
        <w:t xml:space="preserve"> the data to checking authorize:</w:t>
      </w:r>
    </w:p>
    <w:p w14:paraId="015E55C2" w14:textId="3CA9AE46" w:rsidR="003B24B4" w:rsidRDefault="003B24B4" w:rsidP="008F7777">
      <w:pPr>
        <w:pStyle w:val="ListParagraph"/>
        <w:numPr>
          <w:ilvl w:val="0"/>
          <w:numId w:val="12"/>
        </w:numPr>
      </w:pPr>
      <w:r>
        <w:t>First it can make a request to User request data to get data for checking login success or register criteria.</w:t>
      </w:r>
    </w:p>
    <w:p w14:paraId="78EC0B31" w14:textId="203CC64C" w:rsidR="003B24B4" w:rsidRDefault="003B24B4" w:rsidP="008F7777">
      <w:pPr>
        <w:pStyle w:val="ListParagraph"/>
        <w:numPr>
          <w:ilvl w:val="0"/>
          <w:numId w:val="12"/>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 xml:space="preserve">The webpage </w:t>
      </w:r>
      <w:proofErr w:type="gramStart"/>
      <w:r>
        <w:t>receive</w:t>
      </w:r>
      <w:proofErr w:type="gramEnd"/>
      <w:r>
        <w:t xml:space="preser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proofErr w:type="spellStart"/>
      <w:r>
        <w:t>Javascript</w:t>
      </w:r>
      <w:proofErr w:type="spellEnd"/>
      <w:r>
        <w:t>.</w:t>
      </w:r>
    </w:p>
    <w:p w14:paraId="2FC8448B" w14:textId="0BF2BC54" w:rsidR="00247D3E" w:rsidRDefault="00247D3E" w:rsidP="00362136">
      <w:r w:rsidRPr="00247D3E">
        <w:rPr>
          <w:b/>
          <w:bCs/>
          <w:i/>
          <w:iCs/>
        </w:rPr>
        <w:t>Framework:</w:t>
      </w:r>
      <w:r>
        <w:t xml:space="preserve"> </w:t>
      </w:r>
      <w:proofErr w:type="spellStart"/>
      <w:r>
        <w:t>ExpressJS</w:t>
      </w:r>
      <w:proofErr w:type="spellEnd"/>
      <w:r>
        <w:t>.</w:t>
      </w:r>
    </w:p>
    <w:p w14:paraId="7A2FAABE" w14:textId="1255A5E4" w:rsidR="00247D3E" w:rsidRDefault="00247D3E" w:rsidP="008F7777">
      <w:pPr>
        <w:pStyle w:val="Heading3"/>
        <w:numPr>
          <w:ilvl w:val="2"/>
          <w:numId w:val="51"/>
        </w:numPr>
      </w:pPr>
      <w:bookmarkStart w:id="63" w:name="_Toc58439716"/>
      <w:r>
        <w:lastRenderedPageBreak/>
        <w:t>Model</w:t>
      </w:r>
      <w:bookmarkEnd w:id="63"/>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t xml:space="preserve">In Model, the database request is control by Database request component, </w:t>
      </w:r>
      <w:proofErr w:type="spellStart"/>
      <w:r>
        <w:t>base</w:t>
      </w:r>
      <w:proofErr w:type="spellEnd"/>
      <w:r>
        <w:t xml:space="preserve"> on request it make a HTTP call to MongoDB’s database for: get data, insert data, update data, delete data. Then the response from the MongoDB’s will pass to the View component as </w:t>
      </w:r>
      <w:proofErr w:type="spellStart"/>
      <w:r>
        <w:t>javascript</w:t>
      </w:r>
      <w:proofErr w:type="spellEnd"/>
      <w:r>
        <w:t xml:space="preserve"> object.</w:t>
      </w:r>
    </w:p>
    <w:p w14:paraId="0AFD3486" w14:textId="58E69828" w:rsidR="00D23B2A" w:rsidRDefault="00D23B2A" w:rsidP="00D23B2A">
      <w:r w:rsidRPr="00247D3E">
        <w:rPr>
          <w:b/>
          <w:bCs/>
          <w:i/>
          <w:iCs/>
        </w:rPr>
        <w:t>The main programing language in this component is:</w:t>
      </w:r>
      <w:r w:rsidRPr="00247D3E">
        <w:rPr>
          <w:i/>
          <w:iCs/>
        </w:rPr>
        <w:t xml:space="preserve"> </w:t>
      </w:r>
      <w:proofErr w:type="spellStart"/>
      <w:r>
        <w:t>Javascript</w:t>
      </w:r>
      <w:proofErr w:type="spellEnd"/>
      <w:r>
        <w:t>.</w:t>
      </w:r>
    </w:p>
    <w:p w14:paraId="21681D43" w14:textId="2978E326" w:rsidR="00D23B2A" w:rsidRDefault="005E515A" w:rsidP="008F7777">
      <w:pPr>
        <w:pStyle w:val="Heading3"/>
        <w:numPr>
          <w:ilvl w:val="2"/>
          <w:numId w:val="51"/>
        </w:numPr>
      </w:pPr>
      <w:bookmarkStart w:id="64" w:name="_Toc58439717"/>
      <w:r>
        <w:t>View</w:t>
      </w:r>
      <w:bookmarkEnd w:id="64"/>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 xml:space="preserve">In View, using Template Engine which contain main layout of the web page, and then combine: the </w:t>
      </w:r>
      <w:proofErr w:type="spellStart"/>
      <w:r>
        <w:t>css</w:t>
      </w:r>
      <w:proofErr w:type="spellEnd"/>
      <w:r>
        <w:t xml:space="preserve"> style for that page, the </w:t>
      </w:r>
      <w:proofErr w:type="spellStart"/>
      <w:r>
        <w:t>javascript</w:t>
      </w:r>
      <w:proofErr w:type="spellEnd"/>
      <w:r>
        <w:t xml:space="preserve"> function for each button click or web page effect, and the template body of </w:t>
      </w:r>
      <w:proofErr w:type="gramStart"/>
      <w:r>
        <w:t>particular page</w:t>
      </w:r>
      <w:proofErr w:type="gramEnd"/>
      <w:r>
        <w:t xml:space="preserve"> (for example, product information page, home page, login page…). The Template Engine then convert all combination to HTML file, CSS files and </w:t>
      </w:r>
      <w:proofErr w:type="spellStart"/>
      <w:r>
        <w:t>Javascript</w:t>
      </w:r>
      <w:proofErr w:type="spellEnd"/>
      <w:r>
        <w:t xml:space="preserve"> files.</w:t>
      </w:r>
    </w:p>
    <w:p w14:paraId="73A9A147" w14:textId="455C4B69" w:rsidR="00BB5CDE" w:rsidRDefault="00BB5CDE" w:rsidP="005E515A">
      <w:r w:rsidRPr="00BB5CDE">
        <w:rPr>
          <w:b/>
          <w:bCs/>
          <w:i/>
          <w:iCs/>
        </w:rPr>
        <w:t>Page style</w:t>
      </w:r>
      <w:r>
        <w:t xml:space="preserve"> may use </w:t>
      </w:r>
      <w:proofErr w:type="spellStart"/>
      <w:r w:rsidRPr="00BB5CDE">
        <w:rPr>
          <w:b/>
          <w:bCs/>
          <w:i/>
          <w:iCs/>
        </w:rPr>
        <w:t>Scss</w:t>
      </w:r>
      <w:proofErr w:type="spellEnd"/>
      <w:r>
        <w:t xml:space="preserve"> and then convert to </w:t>
      </w:r>
      <w:proofErr w:type="spellStart"/>
      <w:r w:rsidRPr="00BB5CDE">
        <w:rPr>
          <w:b/>
          <w:bCs/>
          <w:i/>
          <w:iCs/>
        </w:rPr>
        <w:t>css</w:t>
      </w:r>
      <w:proofErr w:type="spellEnd"/>
      <w:r>
        <w:t xml:space="preserve"> optimize.</w:t>
      </w:r>
    </w:p>
    <w:p w14:paraId="00C5E6BF" w14:textId="11D36874" w:rsidR="00BB5CDE" w:rsidRDefault="00BB5CDE" w:rsidP="005E515A">
      <w:proofErr w:type="spellStart"/>
      <w:r w:rsidRPr="00BB5CDE">
        <w:rPr>
          <w:b/>
          <w:bCs/>
          <w:i/>
          <w:iCs/>
        </w:rPr>
        <w:t>Tempalte</w:t>
      </w:r>
      <w:proofErr w:type="spellEnd"/>
      <w:r w:rsidRPr="00BB5CDE">
        <w:rPr>
          <w:b/>
          <w:bCs/>
          <w:i/>
          <w:iCs/>
        </w:rPr>
        <w:t xml:space="preserve"> Engine:</w:t>
      </w:r>
      <w:r>
        <w:t xml:space="preserve"> Handlebars</w:t>
      </w:r>
    </w:p>
    <w:p w14:paraId="765AE51B" w14:textId="54FBCA2E" w:rsidR="00BB5CDE" w:rsidRDefault="00BB5CDE" w:rsidP="005E515A">
      <w:proofErr w:type="spellStart"/>
      <w:r w:rsidRPr="00BB5CDE">
        <w:rPr>
          <w:b/>
          <w:bCs/>
          <w:i/>
          <w:iCs/>
        </w:rPr>
        <w:t>Javascript</w:t>
      </w:r>
      <w:proofErr w:type="spellEnd"/>
      <w:r w:rsidRPr="00BB5CDE">
        <w:rPr>
          <w:b/>
          <w:bCs/>
          <w:i/>
          <w:iCs/>
        </w:rPr>
        <w:t>:</w:t>
      </w:r>
      <w:r>
        <w:t xml:space="preserve"> ES6 structure.</w:t>
      </w:r>
    </w:p>
    <w:p w14:paraId="5A881E60" w14:textId="5E5A26A5" w:rsidR="00BB5CDE" w:rsidRDefault="00BB5CDE" w:rsidP="008F7777">
      <w:pPr>
        <w:pStyle w:val="Heading3"/>
        <w:numPr>
          <w:ilvl w:val="2"/>
          <w:numId w:val="51"/>
        </w:numPr>
      </w:pPr>
      <w:bookmarkStart w:id="65" w:name="_Toc58439718"/>
      <w:r>
        <w:t>Payment</w:t>
      </w:r>
      <w:bookmarkEnd w:id="65"/>
    </w:p>
    <w:p w14:paraId="43896574" w14:textId="377D10EA" w:rsidR="00BB5CDE" w:rsidRDefault="00BB5CDE" w:rsidP="00BB5CDE">
      <w:r>
        <w:t>In Payment, the DWA might use API provide by:</w:t>
      </w:r>
    </w:p>
    <w:p w14:paraId="53FEB2E7" w14:textId="30CAE52C" w:rsidR="00BB5CDE" w:rsidRDefault="00BB5CDE" w:rsidP="008F7777">
      <w:pPr>
        <w:pStyle w:val="ListParagraph"/>
        <w:numPr>
          <w:ilvl w:val="0"/>
          <w:numId w:val="11"/>
        </w:numPr>
      </w:pPr>
      <w:r>
        <w:lastRenderedPageBreak/>
        <w:t>Momo</w:t>
      </w:r>
    </w:p>
    <w:p w14:paraId="6878C9A1" w14:textId="4895BA93" w:rsidR="00BB5CDE" w:rsidRDefault="00BB5CDE" w:rsidP="008F7777">
      <w:pPr>
        <w:pStyle w:val="ListParagraph"/>
        <w:numPr>
          <w:ilvl w:val="0"/>
          <w:numId w:val="11"/>
        </w:numPr>
      </w:pPr>
      <w:proofErr w:type="spellStart"/>
      <w:r>
        <w:t>Zalo</w:t>
      </w:r>
      <w:proofErr w:type="spellEnd"/>
      <w:r>
        <w:t xml:space="preserve">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 xml:space="preserve">Especially, </w:t>
      </w:r>
      <w:proofErr w:type="spellStart"/>
      <w:r>
        <w:t>Zalo</w:t>
      </w:r>
      <w:proofErr w:type="spellEnd"/>
      <w:r>
        <w:t xml:space="preserve"> pay support user make a purchase through their ATM card.</w:t>
      </w:r>
    </w:p>
    <w:p w14:paraId="51BB3DFB" w14:textId="79140A48" w:rsidR="00BD248E" w:rsidRDefault="00BD248E" w:rsidP="008F7777">
      <w:pPr>
        <w:pStyle w:val="Heading3"/>
        <w:numPr>
          <w:ilvl w:val="2"/>
          <w:numId w:val="51"/>
        </w:numPr>
      </w:pPr>
      <w:bookmarkStart w:id="66" w:name="_Toc58439719"/>
      <w:r>
        <w:t>Database</w:t>
      </w:r>
      <w:bookmarkEnd w:id="66"/>
    </w:p>
    <w:p w14:paraId="44FEA930" w14:textId="653BBEB2" w:rsidR="00BD248E" w:rsidRDefault="00BD248E" w:rsidP="00BD248E">
      <w:r>
        <w:t>This component is a third-party component, provided by MongoDB, the database is stored in MongoDB server. The recommend servers are:</w:t>
      </w:r>
    </w:p>
    <w:p w14:paraId="400FA48E" w14:textId="3EC75499" w:rsidR="00BD248E" w:rsidRDefault="00BD248E" w:rsidP="008F7777">
      <w:pPr>
        <w:pStyle w:val="ListParagraph"/>
        <w:numPr>
          <w:ilvl w:val="0"/>
          <w:numId w:val="13"/>
        </w:numPr>
      </w:pPr>
      <w:r>
        <w:t>AWS</w:t>
      </w:r>
      <w:r w:rsidR="00944816">
        <w:t>/Azure</w:t>
      </w:r>
      <w:r>
        <w:t xml:space="preserve"> Hongkong</w:t>
      </w:r>
    </w:p>
    <w:p w14:paraId="656848BE" w14:textId="02646019" w:rsidR="00BD248E" w:rsidRDefault="00BD248E" w:rsidP="008F7777">
      <w:pPr>
        <w:pStyle w:val="ListParagraph"/>
        <w:numPr>
          <w:ilvl w:val="0"/>
          <w:numId w:val="13"/>
        </w:numPr>
      </w:pPr>
      <w:r>
        <w:t>AWS</w:t>
      </w:r>
      <w:r w:rsidR="00944816">
        <w:t>/Azure</w:t>
      </w:r>
      <w:r>
        <w:t xml:space="preserve"> US-East</w:t>
      </w:r>
    </w:p>
    <w:p w14:paraId="5FC74525" w14:textId="5D33F40F" w:rsidR="00944816" w:rsidRDefault="00944816" w:rsidP="008F7777">
      <w:pPr>
        <w:pStyle w:val="ListParagraph"/>
        <w:numPr>
          <w:ilvl w:val="0"/>
          <w:numId w:val="13"/>
        </w:numPr>
      </w:pPr>
      <w:r>
        <w:t>Google cloud Singapore (less recommend)</w:t>
      </w:r>
    </w:p>
    <w:p w14:paraId="5FB5A126" w14:textId="28D1941F" w:rsidR="00BD248E" w:rsidRDefault="00944816" w:rsidP="00BD248E">
      <w:r>
        <w:t xml:space="preserve">Because the free webserver provided by Heroku, which place in United States, </w:t>
      </w:r>
      <w:proofErr w:type="gramStart"/>
      <w:r>
        <w:t>So</w:t>
      </w:r>
      <w:proofErr w:type="gramEnd"/>
      <w:r>
        <w:t xml:space="preserve"> free MongoDB database server should have near to US due to get the low ping and fastest connection.</w:t>
      </w:r>
    </w:p>
    <w:p w14:paraId="3984CBBC" w14:textId="77777777" w:rsidR="0076708B" w:rsidRDefault="0076708B" w:rsidP="008F7777">
      <w:pPr>
        <w:pStyle w:val="Heading2"/>
        <w:numPr>
          <w:ilvl w:val="1"/>
          <w:numId w:val="51"/>
        </w:numPr>
      </w:pPr>
      <w:bookmarkStart w:id="67" w:name="_Toc58439720"/>
      <w:r>
        <w:t>UML (Overview)</w:t>
      </w:r>
      <w:bookmarkEnd w:id="67"/>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 xml:space="preserve">this diagram is an overview stand at Customer view such as customer request to search a product or login, register, edit profile… Split DWA into 3 </w:t>
      </w:r>
      <w:proofErr w:type="gramStart"/>
      <w:r w:rsidR="007D64E6">
        <w:t>subsystem</w:t>
      </w:r>
      <w:proofErr w:type="gramEnd"/>
      <w:r w:rsidR="007D64E6">
        <w:t xml:space="preserve">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 xml:space="preserve">As MVC-View component is do the front-end job so in this UML Overview there is no MVC-View as an UML </w:t>
      </w:r>
      <w:r>
        <w:lastRenderedPageBreak/>
        <w:t>component, in this diagram we can say that the response from Statical Data Management and Order Management is the front-end files provided by MVC – View.</w:t>
      </w:r>
    </w:p>
    <w:p w14:paraId="0B2C31F2" w14:textId="3EBCF548" w:rsidR="0076708B" w:rsidRDefault="0076708B" w:rsidP="008F7777">
      <w:pPr>
        <w:pStyle w:val="Heading3"/>
        <w:numPr>
          <w:ilvl w:val="2"/>
          <w:numId w:val="51"/>
        </w:numPr>
      </w:pPr>
      <w:bookmarkStart w:id="68" w:name="_Toc58439721"/>
      <w:r>
        <w:t>Webstore UML explain:</w:t>
      </w:r>
      <w:bookmarkEnd w:id="68"/>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proofErr w:type="spellStart"/>
      <w:r w:rsidRPr="0076708B">
        <w:rPr>
          <w:i/>
          <w:iCs/>
        </w:rPr>
        <w:t>ProductSearch</w:t>
      </w:r>
      <w:proofErr w:type="spellEnd"/>
      <w:r w:rsidRPr="0076708B">
        <w:rPr>
          <w:i/>
          <w:iCs/>
        </w:rPr>
        <w:t xml:space="preserve">, </w:t>
      </w:r>
      <w:proofErr w:type="spellStart"/>
      <w:r w:rsidRPr="0076708B">
        <w:rPr>
          <w:i/>
          <w:iCs/>
        </w:rPr>
        <w:t>OnlineShoping</w:t>
      </w:r>
      <w:proofErr w:type="spellEnd"/>
      <w:r w:rsidRPr="0076708B">
        <w:rPr>
          <w:i/>
          <w:iCs/>
        </w:rPr>
        <w:t>,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8F7777">
      <w:pPr>
        <w:pStyle w:val="Heading3"/>
        <w:numPr>
          <w:ilvl w:val="2"/>
          <w:numId w:val="51"/>
        </w:numPr>
      </w:pPr>
      <w:bookmarkStart w:id="69" w:name="_Toc58439722"/>
      <w:r>
        <w:t>Statical Data Management explain:</w:t>
      </w:r>
      <w:bookmarkEnd w:id="69"/>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8F7777">
      <w:pPr>
        <w:pStyle w:val="Heading3"/>
        <w:numPr>
          <w:ilvl w:val="2"/>
          <w:numId w:val="51"/>
        </w:numPr>
      </w:pPr>
      <w:bookmarkStart w:id="70" w:name="_Toc58439723"/>
      <w:r>
        <w:t>Order Management explain:</w:t>
      </w:r>
      <w:bookmarkEnd w:id="70"/>
    </w:p>
    <w:p w14:paraId="1B3DC5D5" w14:textId="0942FFA0" w:rsidR="00444035" w:rsidRDefault="00874DEC">
      <w:r>
        <w:t xml:space="preserve">In Order Management, it is the MVC – Payment (the </w:t>
      </w:r>
      <w:proofErr w:type="gramStart"/>
      <w:r>
        <w:t>Third party</w:t>
      </w:r>
      <w:proofErr w:type="gramEnd"/>
      <w:r>
        <w:t xml:space="preserve"> payment API</w:t>
      </w:r>
      <w:r w:rsidR="007D64E6">
        <w:t xml:space="preserve"> -</w:t>
      </w:r>
      <w:r>
        <w:t xml:space="preserve"> UML component), and </w:t>
      </w:r>
      <w:r w:rsidR="007D64E6">
        <w:t>a part of MVC – controller (Orders - UML component).</w:t>
      </w:r>
    </w:p>
    <w:p w14:paraId="2BDB467C" w14:textId="77777777" w:rsidR="004455A2" w:rsidRDefault="004455A2">
      <w:pPr>
        <w:pStyle w:val="InfoBlue"/>
      </w:pPr>
    </w:p>
    <w:sectPr w:rsidR="004455A2">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49947" w14:textId="77777777" w:rsidR="00D811F3" w:rsidRDefault="00D811F3">
      <w:pPr>
        <w:spacing w:line="240" w:lineRule="auto"/>
      </w:pPr>
      <w:r>
        <w:separator/>
      </w:r>
    </w:p>
  </w:endnote>
  <w:endnote w:type="continuationSeparator" w:id="0">
    <w:p w14:paraId="747EAABE" w14:textId="77777777" w:rsidR="00D811F3" w:rsidRDefault="00D811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3A8413F4"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9A4DA9">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34959" w14:textId="77777777" w:rsidR="00D811F3" w:rsidRDefault="00D811F3">
      <w:pPr>
        <w:spacing w:line="240" w:lineRule="auto"/>
      </w:pPr>
      <w:r>
        <w:separator/>
      </w:r>
    </w:p>
  </w:footnote>
  <w:footnote w:type="continuationSeparator" w:id="0">
    <w:p w14:paraId="15209CA3" w14:textId="77777777" w:rsidR="00D811F3" w:rsidRDefault="00D811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742A7370" w:rsidR="00444035" w:rsidRDefault="004B33B7" w:rsidP="004B33B7">
    <w:pPr>
      <w:pBdr>
        <w:bottom w:val="single" w:sz="6" w:space="1" w:color="auto"/>
      </w:pBdr>
      <w:jc w:val="right"/>
      <w:rPr>
        <w:rFonts w:ascii="Arial" w:hAnsi="Arial"/>
        <w:b/>
        <w:sz w:val="36"/>
      </w:rPr>
    </w:pPr>
    <w:r>
      <w:rPr>
        <w:rFonts w:ascii="Arial" w:hAnsi="Arial"/>
        <w:b/>
        <w:sz w:val="36"/>
      </w:rPr>
      <w:t>KTPM1 – Group 06</w:t>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30647091" w:rsidR="00444035" w:rsidRDefault="00F34309">
          <w:pPr>
            <w:tabs>
              <w:tab w:val="left" w:pos="1135"/>
            </w:tabs>
            <w:spacing w:before="40"/>
            <w:ind w:right="68"/>
          </w:pPr>
          <w:r>
            <w:t xml:space="preserve">  Version:           </w:t>
          </w:r>
          <w:r w:rsidR="00AD53E6">
            <w:t>2</w:t>
          </w:r>
          <w:r>
            <w:t>.0</w:t>
          </w:r>
        </w:p>
      </w:tc>
    </w:tr>
    <w:tr w:rsidR="00444035" w14:paraId="70636E82" w14:textId="77777777">
      <w:tc>
        <w:tcPr>
          <w:tcW w:w="6379" w:type="dxa"/>
        </w:tcPr>
        <w:p w14:paraId="6C7D3CA4" w14:textId="419C1B08" w:rsidR="00444035" w:rsidRDefault="008F7777">
          <w:fldSimple w:instr=" TITLE  \* MERGEFORMAT ">
            <w:r w:rsidR="009A4DA9">
              <w:t>Software Architecture Document</w:t>
            </w:r>
          </w:fldSimple>
        </w:p>
      </w:tc>
      <w:tc>
        <w:tcPr>
          <w:tcW w:w="3179" w:type="dxa"/>
        </w:tcPr>
        <w:p w14:paraId="1B8C4C9A" w14:textId="70C18B74" w:rsidR="00444035" w:rsidRDefault="00F34309">
          <w:r>
            <w:t xml:space="preserve">  Date:  &lt;</w:t>
          </w:r>
          <w:r w:rsidR="008768DF">
            <w:t>0</w:t>
          </w:r>
          <w:r w:rsidR="00AD53E6">
            <w:t>9</w:t>
          </w:r>
          <w:r w:rsidR="008768DF">
            <w:t>/12/2020</w:t>
          </w:r>
          <w:r>
            <w:t>&gt;</w:t>
          </w:r>
        </w:p>
      </w:tc>
    </w:tr>
    <w:tr w:rsidR="00444035" w14:paraId="7E8D90A3" w14:textId="77777777">
      <w:tc>
        <w:tcPr>
          <w:tcW w:w="9558" w:type="dxa"/>
          <w:gridSpan w:val="2"/>
        </w:tcPr>
        <w:p w14:paraId="319364C4" w14:textId="4162C652" w:rsidR="00444035" w:rsidRDefault="00444035"/>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AF08BB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bCs/>
      </w:rPr>
    </w:lvl>
    <w:lvl w:ilvl="3">
      <w:start w:val="1"/>
      <w:numFmt w:val="decimal"/>
      <w:pStyle w:val="Heading4"/>
      <w:lvlText w:val="%1.%2.%3.%4"/>
      <w:lvlJc w:val="left"/>
      <w:pPr>
        <w:ind w:left="0" w:firstLine="0"/>
      </w:pPr>
      <w:rPr>
        <w:rFonts w:hint="default"/>
        <w:b/>
        <w:bCs/>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1F594B"/>
    <w:multiLevelType w:val="hybridMultilevel"/>
    <w:tmpl w:val="B5DC2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73C52"/>
    <w:multiLevelType w:val="hybridMultilevel"/>
    <w:tmpl w:val="B41E7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A352D1"/>
    <w:multiLevelType w:val="multilevel"/>
    <w:tmpl w:val="AC269BB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A579C8"/>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85C5A"/>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B050B"/>
    <w:multiLevelType w:val="hybridMultilevel"/>
    <w:tmpl w:val="CC6E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2715B0"/>
    <w:multiLevelType w:val="hybridMultilevel"/>
    <w:tmpl w:val="6B5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E3187"/>
    <w:multiLevelType w:val="hybridMultilevel"/>
    <w:tmpl w:val="349E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731"/>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A29EB"/>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E5764"/>
    <w:multiLevelType w:val="hybridMultilevel"/>
    <w:tmpl w:val="9FE6B3AE"/>
    <w:lvl w:ilvl="0" w:tplc="99C80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73AF6"/>
    <w:multiLevelType w:val="hybridMultilevel"/>
    <w:tmpl w:val="64BC03A4"/>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96340"/>
    <w:multiLevelType w:val="hybridMultilevel"/>
    <w:tmpl w:val="5618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608E7"/>
    <w:multiLevelType w:val="hybridMultilevel"/>
    <w:tmpl w:val="35CA0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66515"/>
    <w:multiLevelType w:val="hybridMultilevel"/>
    <w:tmpl w:val="6916E314"/>
    <w:lvl w:ilvl="0" w:tplc="0F0C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C11C5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D6DDE"/>
    <w:multiLevelType w:val="multilevel"/>
    <w:tmpl w:val="1D5E17F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B2018F"/>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B1437"/>
    <w:multiLevelType w:val="hybridMultilevel"/>
    <w:tmpl w:val="7580391E"/>
    <w:lvl w:ilvl="0" w:tplc="D2083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66F4A0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E62E91"/>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11945"/>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625130"/>
    <w:multiLevelType w:val="hybridMultilevel"/>
    <w:tmpl w:val="C0B8D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F4DA6"/>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32648"/>
    <w:multiLevelType w:val="hybridMultilevel"/>
    <w:tmpl w:val="064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B84EA4"/>
    <w:multiLevelType w:val="hybridMultilevel"/>
    <w:tmpl w:val="25FED726"/>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65B84"/>
    <w:multiLevelType w:val="multilevel"/>
    <w:tmpl w:val="B5DAEFC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7" w15:restartNumberingAfterBreak="0">
    <w:nsid w:val="609B5950"/>
    <w:multiLevelType w:val="hybridMultilevel"/>
    <w:tmpl w:val="3ECEE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414C60"/>
    <w:multiLevelType w:val="hybridMultilevel"/>
    <w:tmpl w:val="9CE2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227CE7"/>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B1B14"/>
    <w:multiLevelType w:val="hybridMultilevel"/>
    <w:tmpl w:val="55CC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323CB0"/>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F26332"/>
    <w:multiLevelType w:val="multilevel"/>
    <w:tmpl w:val="458EDB3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23A724D"/>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E94F4F"/>
    <w:multiLevelType w:val="hybridMultilevel"/>
    <w:tmpl w:val="A094BD9A"/>
    <w:lvl w:ilvl="0" w:tplc="0178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6A6E44"/>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C17778"/>
    <w:multiLevelType w:val="hybridMultilevel"/>
    <w:tmpl w:val="A70E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0" w15:restartNumberingAfterBreak="0">
    <w:nsid w:val="7E752511"/>
    <w:multiLevelType w:val="hybridMultilevel"/>
    <w:tmpl w:val="70027778"/>
    <w:lvl w:ilvl="0" w:tplc="C4A0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8"/>
  </w:num>
  <w:num w:numId="4">
    <w:abstractNumId w:val="24"/>
  </w:num>
  <w:num w:numId="5">
    <w:abstractNumId w:val="49"/>
  </w:num>
  <w:num w:numId="6">
    <w:abstractNumId w:val="36"/>
  </w:num>
  <w:num w:numId="7">
    <w:abstractNumId w:val="26"/>
  </w:num>
  <w:num w:numId="8">
    <w:abstractNumId w:val="33"/>
  </w:num>
  <w:num w:numId="9">
    <w:abstractNumId w:val="14"/>
  </w:num>
  <w:num w:numId="10">
    <w:abstractNumId w:val="32"/>
  </w:num>
  <w:num w:numId="11">
    <w:abstractNumId w:val="42"/>
  </w:num>
  <w:num w:numId="12">
    <w:abstractNumId w:val="7"/>
  </w:num>
  <w:num w:numId="13">
    <w:abstractNumId w:val="16"/>
  </w:num>
  <w:num w:numId="14">
    <w:abstractNumId w:val="18"/>
  </w:num>
  <w:num w:numId="15">
    <w:abstractNumId w:val="41"/>
  </w:num>
  <w:num w:numId="16">
    <w:abstractNumId w:val="25"/>
  </w:num>
  <w:num w:numId="17">
    <w:abstractNumId w:val="31"/>
  </w:num>
  <w:num w:numId="18">
    <w:abstractNumId w:val="28"/>
  </w:num>
  <w:num w:numId="19">
    <w:abstractNumId w:val="38"/>
  </w:num>
  <w:num w:numId="20">
    <w:abstractNumId w:val="17"/>
  </w:num>
  <w:num w:numId="21">
    <w:abstractNumId w:val="47"/>
  </w:num>
  <w:num w:numId="22">
    <w:abstractNumId w:val="3"/>
  </w:num>
  <w:num w:numId="23">
    <w:abstractNumId w:val="44"/>
  </w:num>
  <w:num w:numId="24">
    <w:abstractNumId w:val="21"/>
  </w:num>
  <w:num w:numId="25">
    <w:abstractNumId w:val="6"/>
  </w:num>
  <w:num w:numId="26">
    <w:abstractNumId w:val="10"/>
  </w:num>
  <w:num w:numId="27">
    <w:abstractNumId w:val="4"/>
  </w:num>
  <w:num w:numId="28">
    <w:abstractNumId w:val="9"/>
  </w:num>
  <w:num w:numId="29">
    <w:abstractNumId w:val="40"/>
  </w:num>
  <w:num w:numId="30">
    <w:abstractNumId w:val="11"/>
  </w:num>
  <w:num w:numId="31">
    <w:abstractNumId w:val="19"/>
  </w:num>
  <w:num w:numId="32">
    <w:abstractNumId w:val="5"/>
  </w:num>
  <w:num w:numId="33">
    <w:abstractNumId w:val="23"/>
  </w:num>
  <w:num w:numId="34">
    <w:abstractNumId w:val="15"/>
  </w:num>
  <w:num w:numId="35">
    <w:abstractNumId w:val="34"/>
  </w:num>
  <w:num w:numId="36">
    <w:abstractNumId w:val="50"/>
  </w:num>
  <w:num w:numId="37">
    <w:abstractNumId w:val="13"/>
  </w:num>
  <w:num w:numId="38">
    <w:abstractNumId w:val="45"/>
  </w:num>
  <w:num w:numId="39">
    <w:abstractNumId w:val="22"/>
  </w:num>
  <w:num w:numId="40">
    <w:abstractNumId w:val="46"/>
  </w:num>
  <w:num w:numId="41">
    <w:abstractNumId w:val="37"/>
  </w:num>
  <w:num w:numId="42">
    <w:abstractNumId w:val="2"/>
  </w:num>
  <w:num w:numId="43">
    <w:abstractNumId w:val="29"/>
  </w:num>
  <w:num w:numId="44">
    <w:abstractNumId w:val="1"/>
  </w:num>
  <w:num w:numId="45">
    <w:abstractNumId w:val="30"/>
  </w:num>
  <w:num w:numId="46">
    <w:abstractNumId w:val="12"/>
  </w:num>
  <w:num w:numId="47">
    <w:abstractNumId w:val="39"/>
  </w:num>
  <w:num w:numId="48">
    <w:abstractNumId w:val="20"/>
  </w:num>
  <w:num w:numId="49">
    <w:abstractNumId w:val="27"/>
  </w:num>
  <w:num w:numId="50">
    <w:abstractNumId w:val="43"/>
  </w:num>
  <w:num w:numId="51">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065F0"/>
    <w:rsid w:val="0011265D"/>
    <w:rsid w:val="001C3365"/>
    <w:rsid w:val="002230AB"/>
    <w:rsid w:val="00247D3E"/>
    <w:rsid w:val="00282886"/>
    <w:rsid w:val="002B5EA4"/>
    <w:rsid w:val="002C07A5"/>
    <w:rsid w:val="002C0ED5"/>
    <w:rsid w:val="002C51D9"/>
    <w:rsid w:val="003067C8"/>
    <w:rsid w:val="00362136"/>
    <w:rsid w:val="00372A54"/>
    <w:rsid w:val="003837A7"/>
    <w:rsid w:val="003B24B4"/>
    <w:rsid w:val="003C5185"/>
    <w:rsid w:val="0043014F"/>
    <w:rsid w:val="00444035"/>
    <w:rsid w:val="004455A2"/>
    <w:rsid w:val="004562C9"/>
    <w:rsid w:val="004629E1"/>
    <w:rsid w:val="004923F5"/>
    <w:rsid w:val="004B33B7"/>
    <w:rsid w:val="004B4393"/>
    <w:rsid w:val="004C52CD"/>
    <w:rsid w:val="004D5FD9"/>
    <w:rsid w:val="00503839"/>
    <w:rsid w:val="005506B2"/>
    <w:rsid w:val="005630B5"/>
    <w:rsid w:val="00573DA9"/>
    <w:rsid w:val="00590565"/>
    <w:rsid w:val="005E515A"/>
    <w:rsid w:val="005E6CDD"/>
    <w:rsid w:val="00630DBF"/>
    <w:rsid w:val="0063597A"/>
    <w:rsid w:val="00661EAB"/>
    <w:rsid w:val="006E593C"/>
    <w:rsid w:val="00711923"/>
    <w:rsid w:val="00735E59"/>
    <w:rsid w:val="00742A0A"/>
    <w:rsid w:val="0076708B"/>
    <w:rsid w:val="0077006E"/>
    <w:rsid w:val="007B039D"/>
    <w:rsid w:val="007B1250"/>
    <w:rsid w:val="007C560D"/>
    <w:rsid w:val="007D64E6"/>
    <w:rsid w:val="007D754B"/>
    <w:rsid w:val="00874DEC"/>
    <w:rsid w:val="008768DF"/>
    <w:rsid w:val="008843AD"/>
    <w:rsid w:val="00884C83"/>
    <w:rsid w:val="00896FCC"/>
    <w:rsid w:val="008C1910"/>
    <w:rsid w:val="008F7777"/>
    <w:rsid w:val="00914031"/>
    <w:rsid w:val="00944816"/>
    <w:rsid w:val="009750D0"/>
    <w:rsid w:val="009871B7"/>
    <w:rsid w:val="00996932"/>
    <w:rsid w:val="009A4DA9"/>
    <w:rsid w:val="009C79DF"/>
    <w:rsid w:val="009E0080"/>
    <w:rsid w:val="00A0216D"/>
    <w:rsid w:val="00A63663"/>
    <w:rsid w:val="00A66C00"/>
    <w:rsid w:val="00AB3332"/>
    <w:rsid w:val="00AB44FA"/>
    <w:rsid w:val="00AC3F88"/>
    <w:rsid w:val="00AD53E6"/>
    <w:rsid w:val="00B16DF9"/>
    <w:rsid w:val="00B53398"/>
    <w:rsid w:val="00BB5CDE"/>
    <w:rsid w:val="00BC14DD"/>
    <w:rsid w:val="00BD248E"/>
    <w:rsid w:val="00C66AD2"/>
    <w:rsid w:val="00CB4B95"/>
    <w:rsid w:val="00CC0A56"/>
    <w:rsid w:val="00CC6764"/>
    <w:rsid w:val="00D00B97"/>
    <w:rsid w:val="00D23B2A"/>
    <w:rsid w:val="00D23EA7"/>
    <w:rsid w:val="00D419E3"/>
    <w:rsid w:val="00D47621"/>
    <w:rsid w:val="00D811F3"/>
    <w:rsid w:val="00DB2A4D"/>
    <w:rsid w:val="00DD4FA1"/>
    <w:rsid w:val="00DD6323"/>
    <w:rsid w:val="00DF014F"/>
    <w:rsid w:val="00E662E4"/>
    <w:rsid w:val="00E716FE"/>
    <w:rsid w:val="00EE1BAE"/>
    <w:rsid w:val="00F15027"/>
    <w:rsid w:val="00F34309"/>
    <w:rsid w:val="00F50108"/>
    <w:rsid w:val="00F529B3"/>
    <w:rsid w:val="00F64F1F"/>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pPr>
      <w:ind w:left="720"/>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5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E6CDD"/>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966</TotalTime>
  <Pages>1</Pages>
  <Words>4424</Words>
  <Characters>25221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VŨ DUY</cp:lastModifiedBy>
  <cp:revision>45</cp:revision>
  <cp:lastPrinted>2020-12-09T14:00:00Z</cp:lastPrinted>
  <dcterms:created xsi:type="dcterms:W3CDTF">2015-06-17T01:17:00Z</dcterms:created>
  <dcterms:modified xsi:type="dcterms:W3CDTF">2020-12-09T14:00:00Z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